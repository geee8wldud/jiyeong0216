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72BB" w:rsidRPr="00DE1C87" w:rsidRDefault="00881B26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</w:rPr>
      </w:pPr>
      <w:r>
        <w:rPr>
          <w:rFonts w:ascii="굴림체" w:eastAsia="굴림체" w:hAnsi="굴림체" w:hint="eastAsia"/>
          <w:b/>
          <w:sz w:val="48"/>
        </w:rPr>
        <w:tab/>
      </w:r>
    </w:p>
    <w:p w:rsidR="00A872BB" w:rsidRPr="00DE1C87" w:rsidRDefault="00575567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</w:rPr>
      </w:pPr>
      <w:r w:rsidRPr="00DE1C87">
        <w:rPr>
          <w:rFonts w:ascii="굴림체" w:eastAsia="굴림체" w:hAnsi="굴림체" w:hint="eastAsia"/>
          <w:b/>
          <w:noProof/>
          <w:sz w:val="4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135255</wp:posOffset>
                </wp:positionV>
                <wp:extent cx="6467475" cy="0"/>
                <wp:effectExtent l="0" t="0" r="0" b="0"/>
                <wp:wrapNone/>
                <wp:docPr id="2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6747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A11A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1" o:spid="_x0000_s1026" type="#_x0000_t32" style="position:absolute;left:0;text-align:left;margin-left:-13.95pt;margin-top:10.65pt;width:509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" strokeweight="2pt"/>
            </w:pict>
          </mc:Fallback>
        </mc:AlternateContent>
      </w:r>
    </w:p>
    <w:p w:rsidR="00A872BB" w:rsidRDefault="00127BB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56"/>
          <w:szCs w:val="56"/>
        </w:rPr>
      </w:pPr>
      <w:r>
        <w:rPr>
          <w:rFonts w:ascii="굴림체" w:eastAsia="굴림체" w:hAnsi="굴림체" w:hint="eastAsia"/>
          <w:b/>
          <w:sz w:val="56"/>
          <w:szCs w:val="56"/>
        </w:rPr>
        <w:t>정보기술연구소</w:t>
      </w:r>
    </w:p>
    <w:p w:rsidR="00F44720" w:rsidRPr="00E46264" w:rsidRDefault="009E587A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  <w:szCs w:val="48"/>
        </w:rPr>
      </w:pPr>
      <w:r w:rsidRPr="00E561D4">
        <w:rPr>
          <w:rFonts w:ascii="굴림체" w:eastAsia="굴림체" w:hAnsi="굴림체" w:hint="eastAsia"/>
          <w:b/>
          <w:sz w:val="32"/>
          <w:szCs w:val="32"/>
        </w:rPr>
        <w:br/>
      </w:r>
      <w:r w:rsidR="00E4321D">
        <w:rPr>
          <w:rFonts w:ascii="굴림체" w:eastAsia="굴림체" w:hAnsi="굴림체" w:hint="eastAsia"/>
          <w:b/>
          <w:sz w:val="48"/>
          <w:szCs w:val="48"/>
        </w:rPr>
        <w:t>운전면허 자동인식 서비스 분석</w:t>
      </w:r>
    </w:p>
    <w:p w:rsidR="00A872BB" w:rsidRPr="00DE1C87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</w:rPr>
      </w:pPr>
      <w:r w:rsidRPr="00DE1C87">
        <w:rPr>
          <w:rFonts w:ascii="굴림체" w:eastAsia="굴림체" w:hAnsi="굴림체"/>
          <w:b/>
          <w:sz w:val="48"/>
        </w:rPr>
        <w:t xml:space="preserve">Version </w:t>
      </w:r>
      <w:r w:rsidR="004467F6">
        <w:rPr>
          <w:rFonts w:ascii="굴림체" w:eastAsia="굴림체" w:hAnsi="굴림체" w:hint="eastAsia"/>
          <w:b/>
          <w:sz w:val="48"/>
        </w:rPr>
        <w:t>1</w:t>
      </w:r>
      <w:r w:rsidR="002005BE">
        <w:rPr>
          <w:rFonts w:ascii="굴림체" w:eastAsia="굴림체" w:hAnsi="굴림체" w:hint="eastAsia"/>
          <w:b/>
          <w:sz w:val="48"/>
        </w:rPr>
        <w:t>.</w:t>
      </w:r>
      <w:r w:rsidR="004467F6">
        <w:rPr>
          <w:rFonts w:ascii="굴림체" w:eastAsia="굴림체" w:hAnsi="굴림체" w:hint="eastAsia"/>
          <w:b/>
          <w:sz w:val="48"/>
        </w:rPr>
        <w:t>0</w:t>
      </w:r>
    </w:p>
    <w:p w:rsidR="00A872BB" w:rsidRPr="00DE1C87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</w:rPr>
      </w:pPr>
    </w:p>
    <w:p w:rsidR="00A872BB" w:rsidRPr="00DE1C87" w:rsidRDefault="00A872BB" w:rsidP="00185338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A872BB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Pr="00DE1C87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A872BB" w:rsidRPr="00DE1C87" w:rsidRDefault="00A872BB" w:rsidP="00A872BB">
      <w:pPr>
        <w:ind w:left="200" w:right="200" w:firstLine="0"/>
        <w:jc w:val="right"/>
        <w:rPr>
          <w:rFonts w:ascii="굴림체" w:eastAsia="굴림체" w:hAnsi="굴림체"/>
        </w:rPr>
      </w:pPr>
    </w:p>
    <w:p w:rsidR="00A872BB" w:rsidRPr="00DE1C87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A72B6E" w:rsidRDefault="00A72B6E" w:rsidP="00A872BB">
      <w:pPr>
        <w:ind w:left="200" w:right="200" w:firstLine="0"/>
        <w:jc w:val="right"/>
        <w:rPr>
          <w:rFonts w:ascii="굴림체" w:eastAsia="굴림체" w:hAnsi="굴림체"/>
          <w:b/>
          <w:sz w:val="28"/>
        </w:rPr>
      </w:pPr>
      <w:bookmarkStart w:id="0" w:name="_GoBack"/>
      <w:bookmarkEnd w:id="0"/>
    </w:p>
    <w:p w:rsidR="00C05949" w:rsidRDefault="00C05949" w:rsidP="00CF034D">
      <w:pPr>
        <w:ind w:left="200" w:right="200" w:firstLine="0"/>
        <w:rPr>
          <w:rFonts w:ascii="굴림체" w:eastAsia="굴림체" w:hAnsi="굴림체"/>
          <w:b/>
          <w:sz w:val="28"/>
        </w:rPr>
      </w:pPr>
    </w:p>
    <w:p w:rsidR="00930FDF" w:rsidRDefault="004A1A7D" w:rsidP="00930FDF">
      <w:pPr>
        <w:ind w:left="200" w:right="200" w:firstLine="0"/>
        <w:jc w:val="right"/>
      </w:pPr>
      <w:r w:rsidRPr="00DD6ADB">
        <w:br w:type="page"/>
      </w:r>
    </w:p>
    <w:p w:rsidR="00930FDF" w:rsidRDefault="00930FDF" w:rsidP="00930FDF">
      <w:pPr>
        <w:ind w:left="200" w:right="200" w:firstLine="0"/>
        <w:jc w:val="right"/>
      </w:pPr>
    </w:p>
    <w:p w:rsidR="00D816E7" w:rsidRDefault="00D816E7" w:rsidP="00D816E7">
      <w:pPr>
        <w:ind w:leftChars="0" w:right="200"/>
        <w:rPr>
          <w:rFonts w:asciiTheme="minorEastAsia" w:eastAsiaTheme="minorEastAsia" w:hAnsiTheme="minorEastAsia"/>
          <w:b/>
          <w:sz w:val="24"/>
        </w:rPr>
      </w:pPr>
    </w:p>
    <w:sdt>
      <w:sdtPr>
        <w:rPr>
          <w:rFonts w:asciiTheme="majorHAnsi" w:eastAsiaTheme="majorEastAsia" w:hAnsiTheme="majorHAnsi"/>
          <w:caps/>
          <w:noProof/>
          <w:color w:val="auto"/>
          <w:sz w:val="22"/>
          <w:szCs w:val="20"/>
          <w:lang w:val="ko-KR"/>
        </w:rPr>
        <w:id w:val="-1948683698"/>
        <w:docPartObj>
          <w:docPartGallery w:val="Table of Contents"/>
          <w:docPartUnique/>
        </w:docPartObj>
      </w:sdtPr>
      <w:sdtEndPr>
        <w:rPr>
          <w:rFonts w:asciiTheme="majorEastAsia" w:hAnsiTheme="majorEastAsia"/>
          <w:sz w:val="24"/>
          <w:szCs w:val="24"/>
        </w:rPr>
      </w:sdtEndPr>
      <w:sdtContent>
        <w:p w:rsidR="006E2DFC" w:rsidRPr="00105B42" w:rsidRDefault="00E4321D" w:rsidP="00E4321D">
          <w:pPr>
            <w:pStyle w:val="TOC"/>
            <w:tabs>
              <w:tab w:val="center" w:pos="5016"/>
              <w:tab w:val="left" w:pos="6435"/>
            </w:tabs>
            <w:spacing w:line="240" w:lineRule="auto"/>
            <w:ind w:left="567" w:right="200"/>
            <w:rPr>
              <w:rFonts w:asciiTheme="majorHAnsi" w:hAnsiTheme="majorHAnsi"/>
              <w:color w:val="auto"/>
              <w:sz w:val="40"/>
              <w:lang w:val="ko-KR"/>
            </w:rPr>
          </w:pPr>
          <w:r>
            <w:rPr>
              <w:rFonts w:asciiTheme="majorHAnsi" w:eastAsiaTheme="majorEastAsia" w:hAnsiTheme="majorHAnsi"/>
              <w:caps/>
              <w:noProof/>
              <w:color w:val="auto"/>
              <w:sz w:val="22"/>
              <w:szCs w:val="20"/>
              <w:lang w:val="ko-KR"/>
            </w:rPr>
            <w:tab/>
          </w:r>
          <w:r w:rsidR="006E2DFC" w:rsidRPr="00105B42">
            <w:rPr>
              <w:rFonts w:asciiTheme="majorHAnsi" w:hAnsiTheme="majorHAnsi"/>
              <w:color w:val="auto"/>
              <w:sz w:val="40"/>
              <w:lang w:val="ko-KR"/>
            </w:rPr>
            <w:t>목차</w:t>
          </w:r>
          <w:r>
            <w:rPr>
              <w:rFonts w:asciiTheme="majorHAnsi" w:hAnsiTheme="majorHAnsi"/>
              <w:color w:val="auto"/>
              <w:sz w:val="40"/>
              <w:lang w:val="ko-KR"/>
            </w:rPr>
            <w:tab/>
          </w:r>
        </w:p>
        <w:p w:rsidR="006E2DFC" w:rsidRPr="006E2DFC" w:rsidRDefault="006E2DFC" w:rsidP="006E2DFC">
          <w:pPr>
            <w:ind w:left="920" w:right="200"/>
            <w:rPr>
              <w:lang w:val="ko-KR"/>
            </w:rPr>
          </w:pPr>
        </w:p>
        <w:p w:rsidR="006E2DFC" w:rsidRPr="00FC299B" w:rsidRDefault="00586DFD" w:rsidP="00DE6B31">
          <w:pPr>
            <w:pStyle w:val="10"/>
          </w:pPr>
          <w:r w:rsidRPr="00FC299B">
            <w:rPr>
              <w:rFonts w:hint="eastAsia"/>
            </w:rPr>
            <w:t xml:space="preserve">문서 </w:t>
          </w:r>
          <w:hyperlink w:anchor="_개요" w:history="1">
            <w:r w:rsidR="006E2DFC" w:rsidRPr="00FC299B">
              <w:rPr>
                <w:rStyle w:val="af1"/>
                <w:rFonts w:hint="eastAsia"/>
                <w:color w:val="auto"/>
              </w:rPr>
              <w:t>개요</w:t>
            </w:r>
            <w:r w:rsidR="006E2DFC" w:rsidRPr="00FC299B">
              <w:rPr>
                <w:rStyle w:val="af1"/>
                <w:color w:val="auto"/>
              </w:rPr>
              <w:ptab w:relativeTo="margin" w:alignment="right" w:leader="dot"/>
            </w:r>
            <w:r w:rsidR="006E2DFC" w:rsidRPr="00FC299B">
              <w:rPr>
                <w:rStyle w:val="af1"/>
                <w:color w:val="auto"/>
                <w:lang w:val="ko-KR"/>
              </w:rPr>
              <w:t>3</w:t>
            </w:r>
          </w:hyperlink>
        </w:p>
        <w:p w:rsidR="006E2DFC" w:rsidRPr="00FC299B" w:rsidRDefault="007D6F2A" w:rsidP="00DE6B31">
          <w:pPr>
            <w:pStyle w:val="10"/>
            <w:rPr>
              <w:sz w:val="22"/>
            </w:rPr>
          </w:pPr>
          <w:hyperlink w:anchor="_OCR로_운전면허증_읽기" w:history="1">
            <w:r w:rsidR="00761E32" w:rsidRPr="00FC299B">
              <w:rPr>
                <w:rStyle w:val="af1"/>
                <w:rFonts w:hint="eastAsia"/>
                <w:color w:val="auto"/>
              </w:rPr>
              <w:t>Ocr로 운전면허증 읽기</w:t>
            </w:r>
            <w:r w:rsidR="006E2DFC" w:rsidRPr="00FC299B">
              <w:rPr>
                <w:rStyle w:val="af1"/>
                <w:color w:val="auto"/>
              </w:rPr>
              <w:ptab w:relativeTo="margin" w:alignment="right" w:leader="dot"/>
            </w:r>
            <w:r w:rsidR="006E2DFC" w:rsidRPr="00FC299B">
              <w:rPr>
                <w:rStyle w:val="af1"/>
                <w:color w:val="auto"/>
                <w:lang w:val="ko-KR"/>
              </w:rPr>
              <w:t>3</w:t>
            </w:r>
          </w:hyperlink>
        </w:p>
        <w:p w:rsidR="006E2DFC" w:rsidRPr="00FC299B" w:rsidRDefault="007D6F2A" w:rsidP="00DE6B31">
          <w:pPr>
            <w:pStyle w:val="30"/>
            <w:numPr>
              <w:ilvl w:val="1"/>
              <w:numId w:val="13"/>
            </w:numPr>
            <w:rPr>
              <w:sz w:val="22"/>
            </w:rPr>
          </w:pPr>
          <w:hyperlink w:anchor="_OCR이란?" w:history="1">
            <w:r w:rsidR="00761E32" w:rsidRPr="00FC299B">
              <w:rPr>
                <w:rStyle w:val="af1"/>
                <w:rFonts w:hint="eastAsia"/>
                <w:color w:val="auto"/>
                <w:sz w:val="22"/>
              </w:rPr>
              <w:t>ocr이란?</w:t>
            </w:r>
            <w:r w:rsidR="006E2DFC" w:rsidRPr="00FC299B">
              <w:rPr>
                <w:rStyle w:val="af1"/>
                <w:color w:val="auto"/>
                <w:sz w:val="22"/>
              </w:rPr>
              <w:tab/>
              <w:t>3</w:t>
            </w:r>
          </w:hyperlink>
        </w:p>
        <w:p w:rsidR="006E2DFC" w:rsidRPr="00FC299B" w:rsidRDefault="007D6F2A" w:rsidP="00DE6B31">
          <w:pPr>
            <w:pStyle w:val="30"/>
            <w:numPr>
              <w:ilvl w:val="1"/>
              <w:numId w:val="13"/>
            </w:numPr>
            <w:rPr>
              <w:sz w:val="22"/>
            </w:rPr>
          </w:pPr>
          <w:hyperlink w:anchor="_AWS" w:history="1">
            <w:r w:rsidR="00761E32" w:rsidRPr="00FC299B">
              <w:rPr>
                <w:rStyle w:val="af1"/>
                <w:rFonts w:hint="eastAsia"/>
                <w:color w:val="auto"/>
                <w:sz w:val="22"/>
              </w:rPr>
              <w:t>aws</w:t>
            </w:r>
            <w:r w:rsidR="006E2DFC" w:rsidRPr="00FC299B">
              <w:rPr>
                <w:rStyle w:val="af1"/>
                <w:color w:val="auto"/>
                <w:sz w:val="22"/>
              </w:rPr>
              <w:tab/>
            </w:r>
          </w:hyperlink>
          <w:r w:rsidR="00DE6B31" w:rsidRPr="00FC299B">
            <w:rPr>
              <w:rStyle w:val="af1"/>
              <w:color w:val="auto"/>
              <w:sz w:val="22"/>
            </w:rPr>
            <w:t>4</w:t>
          </w:r>
        </w:p>
        <w:p w:rsidR="00DE6B31" w:rsidRPr="00FC299B" w:rsidRDefault="007D6F2A" w:rsidP="00DE6B31">
          <w:pPr>
            <w:pStyle w:val="30"/>
            <w:numPr>
              <w:ilvl w:val="1"/>
              <w:numId w:val="13"/>
            </w:numPr>
            <w:rPr>
              <w:sz w:val="22"/>
              <w:u w:val="single"/>
            </w:rPr>
          </w:pPr>
          <w:hyperlink w:anchor="_MS_Azure" w:history="1">
            <w:r w:rsidR="00761E32" w:rsidRPr="00FC299B">
              <w:rPr>
                <w:rStyle w:val="af1"/>
                <w:rFonts w:hint="eastAsia"/>
                <w:color w:val="auto"/>
                <w:sz w:val="22"/>
              </w:rPr>
              <w:t>ms azure</w:t>
            </w:r>
            <w:r w:rsidR="00D0632A" w:rsidRPr="00FC299B">
              <w:rPr>
                <w:rStyle w:val="af1"/>
                <w:color w:val="auto"/>
                <w:sz w:val="22"/>
              </w:rPr>
              <w:tab/>
            </w:r>
          </w:hyperlink>
          <w:r w:rsidR="00DE6B31" w:rsidRPr="00FC299B">
            <w:rPr>
              <w:rStyle w:val="af1"/>
              <w:color w:val="auto"/>
              <w:sz w:val="22"/>
            </w:rPr>
            <w:t>5</w:t>
          </w:r>
        </w:p>
        <w:p w:rsidR="006E2DFC" w:rsidRPr="00FC299B" w:rsidRDefault="007D6F2A" w:rsidP="00DE6B31">
          <w:pPr>
            <w:pStyle w:val="10"/>
          </w:pPr>
          <w:hyperlink w:anchor="_진위여부_체크" w:history="1">
            <w:r w:rsidR="00761E32" w:rsidRPr="00FC299B">
              <w:rPr>
                <w:rStyle w:val="af1"/>
                <w:rFonts w:hint="eastAsia"/>
                <w:color w:val="auto"/>
              </w:rPr>
              <w:t>진위여부 체크</w:t>
            </w:r>
            <w:r w:rsidR="006E2DFC" w:rsidRPr="00FC299B">
              <w:rPr>
                <w:rStyle w:val="af1"/>
                <w:color w:val="auto"/>
              </w:rPr>
              <w:ptab w:relativeTo="margin" w:alignment="right" w:leader="dot"/>
            </w:r>
          </w:hyperlink>
          <w:r w:rsidR="00DE6B31" w:rsidRPr="00FC299B">
            <w:rPr>
              <w:rStyle w:val="af1"/>
              <w:color w:val="auto"/>
            </w:rPr>
            <w:t>7</w:t>
          </w:r>
        </w:p>
        <w:p w:rsidR="00D10D28" w:rsidRPr="00FC299B" w:rsidRDefault="007D6F2A" w:rsidP="00DE6B31">
          <w:pPr>
            <w:pStyle w:val="10"/>
            <w:numPr>
              <w:ilvl w:val="1"/>
              <w:numId w:val="33"/>
            </w:numPr>
          </w:pPr>
          <w:hyperlink w:anchor="_개요_1" w:history="1">
            <w:r w:rsidR="00236902" w:rsidRPr="00FC299B">
              <w:rPr>
                <w:rStyle w:val="af1"/>
                <w:rFonts w:asciiTheme="majorHAnsi" w:eastAsiaTheme="majorHAnsi" w:hAnsiTheme="majorHAnsi" w:hint="eastAsia"/>
                <w:color w:val="auto"/>
                <w:sz w:val="22"/>
                <w:szCs w:val="22"/>
              </w:rPr>
              <w:t>개요</w:t>
            </w:r>
            <w:r w:rsidR="006E3638" w:rsidRPr="00FC299B">
              <w:rPr>
                <w:rStyle w:val="af1"/>
                <w:rFonts w:asciiTheme="majorHAnsi" w:eastAsiaTheme="majorHAnsi" w:hAnsiTheme="majorHAnsi"/>
                <w:color w:val="auto"/>
                <w:sz w:val="22"/>
                <w:szCs w:val="22"/>
              </w:rPr>
              <w:tab/>
            </w:r>
          </w:hyperlink>
          <w:r w:rsidR="00DE6B31" w:rsidRPr="00FC299B">
            <w:t>7</w:t>
          </w:r>
        </w:p>
        <w:p w:rsidR="00387892" w:rsidRPr="00FC299B" w:rsidRDefault="007D6F2A" w:rsidP="00DE6B31">
          <w:pPr>
            <w:pStyle w:val="af8"/>
            <w:numPr>
              <w:ilvl w:val="1"/>
              <w:numId w:val="33"/>
            </w:numPr>
            <w:tabs>
              <w:tab w:val="left" w:leader="dot" w:pos="9500"/>
            </w:tabs>
            <w:ind w:leftChars="0" w:rightChars="-100" w:right="-200"/>
            <w:rPr>
              <w:rFonts w:asciiTheme="majorHAnsi" w:eastAsiaTheme="majorHAnsi" w:hAnsiTheme="majorHAnsi"/>
              <w:b/>
              <w:sz w:val="22"/>
              <w:szCs w:val="22"/>
            </w:rPr>
          </w:pPr>
          <w:hyperlink w:anchor="_운전면허증_자동검증시스템_API" w:history="1">
            <w:r w:rsidR="00CF7559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 xml:space="preserve">운전면허증 </w:t>
            </w:r>
            <w:r w:rsidR="00236902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 xml:space="preserve">자동검증시스템 </w:t>
            </w:r>
            <w:r w:rsidR="00236902" w:rsidRPr="00FC299B">
              <w:rPr>
                <w:rStyle w:val="af1"/>
                <w:rFonts w:asciiTheme="majorHAnsi" w:eastAsiaTheme="majorHAnsi" w:hAnsiTheme="majorHAnsi"/>
                <w:b/>
                <w:color w:val="auto"/>
                <w:sz w:val="22"/>
                <w:szCs w:val="22"/>
              </w:rPr>
              <w:t>API</w:t>
            </w:r>
            <w:r w:rsidR="00D10D28" w:rsidRPr="00FC299B">
              <w:rPr>
                <w:rStyle w:val="af1"/>
                <w:rFonts w:asciiTheme="majorHAnsi" w:eastAsiaTheme="majorHAnsi" w:hAnsiTheme="majorHAnsi"/>
                <w:b/>
                <w:color w:val="auto"/>
                <w:sz w:val="22"/>
                <w:szCs w:val="22"/>
              </w:rPr>
              <w:t xml:space="preserve"> </w:t>
            </w:r>
            <w:r w:rsidR="00236902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>분</w:t>
            </w:r>
            <w:r w:rsidR="00D10D28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>석</w:t>
            </w:r>
            <w:r w:rsidR="00D10D28" w:rsidRPr="00FC299B">
              <w:rPr>
                <w:rStyle w:val="af1"/>
                <w:rFonts w:asciiTheme="majorHAnsi" w:eastAsiaTheme="majorHAnsi" w:hAnsiTheme="majorHAnsi"/>
                <w:b/>
                <w:color w:val="auto"/>
                <w:sz w:val="22"/>
                <w:szCs w:val="22"/>
              </w:rPr>
              <w:tab/>
            </w:r>
          </w:hyperlink>
          <w:r w:rsidR="00DE6B31" w:rsidRPr="00FC299B">
            <w:rPr>
              <w:rFonts w:asciiTheme="majorHAnsi" w:eastAsiaTheme="majorHAnsi" w:hAnsiTheme="majorHAnsi"/>
              <w:b/>
              <w:sz w:val="22"/>
              <w:szCs w:val="22"/>
            </w:rPr>
            <w:t>7</w:t>
          </w:r>
        </w:p>
        <w:p w:rsidR="006E2DFC" w:rsidRPr="00387892" w:rsidRDefault="007D6F2A" w:rsidP="00387892">
          <w:pPr>
            <w:pStyle w:val="10"/>
            <w:rPr>
              <w:rFonts w:asciiTheme="majorHAnsi" w:eastAsiaTheme="majorHAnsi" w:hAnsiTheme="majorHAnsi"/>
              <w:sz w:val="22"/>
              <w:szCs w:val="22"/>
            </w:rPr>
          </w:pPr>
          <w:hyperlink w:anchor="_Hybrid_app_개념" w:history="1">
            <w:r w:rsidR="00387892" w:rsidRPr="00FC299B">
              <w:rPr>
                <w:rStyle w:val="af1"/>
                <w:rFonts w:asciiTheme="majorHAnsi" w:eastAsiaTheme="majorHAnsi" w:hAnsiTheme="majorHAnsi" w:hint="eastAsia"/>
                <w:color w:val="auto"/>
                <w:sz w:val="22"/>
                <w:szCs w:val="22"/>
              </w:rPr>
              <w:t>Hybrid app 개념</w:t>
            </w:r>
            <w:r w:rsidR="00387892" w:rsidRPr="00FC299B">
              <w:rPr>
                <w:rStyle w:val="af1"/>
                <w:rFonts w:asciiTheme="majorHAnsi" w:eastAsiaTheme="majorHAnsi" w:hAnsiTheme="majorHAnsi"/>
                <w:color w:val="auto"/>
                <w:sz w:val="22"/>
                <w:szCs w:val="22"/>
              </w:rPr>
              <w:tab/>
            </w:r>
          </w:hyperlink>
          <w:hyperlink w:anchor="_Hybrid_app_개념" w:history="1">
            <w:r w:rsidR="00FC299B" w:rsidRPr="00FC299B">
              <w:rPr>
                <w:rStyle w:val="af1"/>
                <w:rFonts w:asciiTheme="majorHAnsi" w:eastAsiaTheme="majorHAnsi" w:hAnsiTheme="majorHAnsi"/>
                <w:color w:val="auto"/>
                <w:sz w:val="22"/>
                <w:szCs w:val="22"/>
              </w:rPr>
              <w:t>10</w:t>
            </w:r>
          </w:hyperlink>
        </w:p>
      </w:sdtContent>
    </w:sdt>
    <w:p w:rsidR="00D816E7" w:rsidRPr="00DE6B31" w:rsidRDefault="00D816E7" w:rsidP="006E2DFC">
      <w:pPr>
        <w:ind w:leftChars="0" w:left="0" w:right="200" w:firstLine="0"/>
        <w:rPr>
          <w:rFonts w:asciiTheme="majorHAnsi" w:eastAsiaTheme="majorHAnsi" w:hAnsiTheme="majorHAnsi"/>
          <w:b/>
          <w:sz w:val="22"/>
          <w:szCs w:val="22"/>
        </w:rPr>
      </w:pPr>
    </w:p>
    <w:p w:rsidR="00D816E7" w:rsidRPr="00DE6B31" w:rsidRDefault="00D816E7" w:rsidP="006E2DFC">
      <w:pPr>
        <w:ind w:leftChars="0" w:left="0" w:right="200" w:firstLine="0"/>
        <w:rPr>
          <w:b/>
          <w:sz w:val="22"/>
          <w:szCs w:val="22"/>
        </w:rPr>
      </w:pPr>
    </w:p>
    <w:p w:rsidR="00761E32" w:rsidRDefault="00761E32">
      <w:pPr>
        <w:overflowPunct/>
        <w:autoSpaceDE/>
        <w:autoSpaceDN/>
        <w:adjustRightInd/>
        <w:ind w:leftChars="0" w:left="0" w:rightChars="0" w:right="0" w:firstLine="0"/>
        <w:textAlignment w:val="auto"/>
        <w:rPr>
          <w:rFonts w:ascii="Arial" w:hAnsi="Arial"/>
          <w:b/>
          <w:sz w:val="24"/>
          <w:lang w:val="en-GB"/>
        </w:rPr>
      </w:pPr>
      <w:r>
        <w:rPr>
          <w:rFonts w:ascii="Arial" w:hAnsi="Arial"/>
          <w:b/>
          <w:sz w:val="24"/>
          <w:lang w:val="en-GB"/>
        </w:rPr>
        <w:br w:type="page"/>
      </w:r>
    </w:p>
    <w:p w:rsidR="00761E32" w:rsidRDefault="00586DFD" w:rsidP="005F2AFB">
      <w:pPr>
        <w:pStyle w:val="1"/>
        <w:ind w:left="720" w:right="200"/>
      </w:pPr>
      <w:bookmarkStart w:id="1" w:name="_개요"/>
      <w:bookmarkEnd w:id="1"/>
      <w:r>
        <w:rPr>
          <w:rFonts w:hint="eastAsia"/>
        </w:rPr>
        <w:lastRenderedPageBreak/>
        <w:t>문서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 w:rsidR="00761E32">
        <w:rPr>
          <w:rFonts w:hint="eastAsia"/>
        </w:rPr>
        <w:t>요</w:t>
      </w:r>
    </w:p>
    <w:p w:rsidR="004B2B2E" w:rsidRPr="005B2680" w:rsidRDefault="00CA684F" w:rsidP="004B2B2E">
      <w:pPr>
        <w:pStyle w:val="Indent"/>
        <w:ind w:leftChars="36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 xml:space="preserve">본 문서는 </w:t>
      </w:r>
      <w:r w:rsidRPr="003332B0">
        <w:rPr>
          <w:rFonts w:asciiTheme="minorHAnsi" w:eastAsiaTheme="minorHAnsi" w:hAnsiTheme="minorHAnsi"/>
          <w:lang w:val="en-GB"/>
        </w:rPr>
        <w:t>OCR</w:t>
      </w:r>
      <w:r w:rsidR="004B2B2E" w:rsidRPr="003332B0">
        <w:rPr>
          <w:rFonts w:asciiTheme="minorHAnsi" w:eastAsiaTheme="minorHAnsi" w:hAnsiTheme="minorHAnsi"/>
          <w:lang w:val="en-GB"/>
        </w:rPr>
        <w:t>(Optical Character Recognition)</w:t>
      </w:r>
      <w:r w:rsidR="004B2B2E" w:rsidRPr="003332B0">
        <w:rPr>
          <w:rFonts w:asciiTheme="minorHAnsi" w:eastAsiaTheme="minorHAnsi" w:hAnsiTheme="minorHAnsi" w:hint="eastAsia"/>
          <w:lang w:val="en-GB"/>
        </w:rPr>
        <w:t xml:space="preserve"> 기능으로 </w:t>
      </w:r>
      <w:r w:rsidRPr="003332B0">
        <w:rPr>
          <w:rFonts w:asciiTheme="minorHAnsi" w:eastAsiaTheme="minorHAnsi" w:hAnsiTheme="minorHAnsi" w:hint="eastAsia"/>
          <w:lang w:val="en-GB"/>
        </w:rPr>
        <w:t xml:space="preserve">운전면허증을 읽어들여 진위여부를 파악하는 서비스 개발을 위한 사전조사 단계의 산출물이다. </w:t>
      </w:r>
      <w:r w:rsidRPr="003332B0">
        <w:rPr>
          <w:rFonts w:asciiTheme="minorHAnsi" w:eastAsiaTheme="minorHAnsi" w:hAnsiTheme="minorHAnsi"/>
          <w:lang w:val="en-GB"/>
        </w:rPr>
        <w:t>OCR</w:t>
      </w:r>
      <w:r w:rsidRPr="003332B0">
        <w:rPr>
          <w:rFonts w:asciiTheme="minorHAnsi" w:eastAsiaTheme="minorHAnsi" w:hAnsiTheme="minorHAnsi" w:hint="eastAsia"/>
          <w:lang w:val="en-GB"/>
        </w:rPr>
        <w:t xml:space="preserve">은 </w:t>
      </w:r>
      <w:r w:rsidR="00892732">
        <w:rPr>
          <w:rFonts w:asciiTheme="minorHAnsi" w:eastAsiaTheme="minorHAnsi" w:hAnsiTheme="minorHAnsi" w:hint="eastAsia"/>
          <w:lang w:val="en-GB"/>
        </w:rPr>
        <w:t>광학</w:t>
      </w:r>
      <w:r w:rsidRPr="003332B0">
        <w:rPr>
          <w:rFonts w:asciiTheme="minorHAnsi" w:eastAsiaTheme="minorHAnsi" w:hAnsiTheme="minorHAnsi" w:hint="eastAsia"/>
          <w:lang w:val="en-GB"/>
        </w:rPr>
        <w:t xml:space="preserve"> 문자 </w:t>
      </w:r>
      <w:r w:rsidR="00892732">
        <w:rPr>
          <w:rFonts w:asciiTheme="minorHAnsi" w:eastAsiaTheme="minorHAnsi" w:hAnsiTheme="minorHAnsi" w:hint="eastAsia"/>
          <w:lang w:val="en-GB"/>
        </w:rPr>
        <w:t>인식</w:t>
      </w:r>
      <w:r w:rsidRPr="003332B0">
        <w:rPr>
          <w:rFonts w:asciiTheme="minorHAnsi" w:eastAsiaTheme="minorHAnsi" w:hAnsiTheme="minorHAnsi" w:hint="eastAsia"/>
          <w:lang w:val="en-GB"/>
        </w:rPr>
        <w:t xml:space="preserve"> 기능으로,</w:t>
      </w:r>
      <w:r w:rsidR="004B2B2E" w:rsidRPr="003332B0">
        <w:rPr>
          <w:rFonts w:asciiTheme="minorHAnsi" w:eastAsiaTheme="minorHAnsi" w:hAnsiTheme="minorHAnsi"/>
          <w:lang w:val="en-GB"/>
        </w:rPr>
        <w:t xml:space="preserve"> </w:t>
      </w:r>
      <w:r w:rsidR="004B2B2E" w:rsidRPr="003332B0">
        <w:rPr>
          <w:rFonts w:asciiTheme="minorHAnsi" w:eastAsiaTheme="minorHAnsi" w:hAnsiTheme="minorHAnsi" w:hint="eastAsia"/>
          <w:lang w:val="en-GB"/>
        </w:rPr>
        <w:t xml:space="preserve">다양한 </w:t>
      </w:r>
      <w:r w:rsidR="003332B0">
        <w:rPr>
          <w:rFonts w:asciiTheme="minorHAnsi" w:eastAsiaTheme="minorHAnsi" w:hAnsiTheme="minorHAnsi" w:hint="eastAsia"/>
          <w:lang w:val="en-GB"/>
        </w:rPr>
        <w:t>기업</w:t>
      </w:r>
      <w:r w:rsidR="004B2B2E" w:rsidRPr="003332B0">
        <w:rPr>
          <w:rFonts w:asciiTheme="minorHAnsi" w:eastAsiaTheme="minorHAnsi" w:hAnsiTheme="minorHAnsi" w:hint="eastAsia"/>
          <w:lang w:val="en-GB"/>
        </w:rPr>
        <w:t>에서</w:t>
      </w:r>
      <w:r w:rsidRPr="003332B0">
        <w:rPr>
          <w:rFonts w:asciiTheme="minorHAnsi" w:eastAsiaTheme="minorHAnsi" w:hAnsiTheme="minorHAnsi"/>
          <w:lang w:val="en-GB"/>
        </w:rPr>
        <w:t xml:space="preserve"> API</w:t>
      </w:r>
      <w:r w:rsidR="004B2B2E" w:rsidRPr="003332B0">
        <w:rPr>
          <w:rFonts w:asciiTheme="minorHAnsi" w:eastAsiaTheme="minorHAnsi" w:hAnsiTheme="minorHAnsi" w:hint="eastAsia"/>
          <w:lang w:val="en-GB"/>
        </w:rPr>
        <w:t>로</w:t>
      </w:r>
      <w:r w:rsidR="00892732">
        <w:rPr>
          <w:rFonts w:asciiTheme="minorHAnsi" w:eastAsiaTheme="minorHAnsi" w:hAnsiTheme="minorHAnsi" w:hint="eastAsia"/>
          <w:lang w:val="en-GB"/>
        </w:rPr>
        <w:t xml:space="preserve"> 기술을</w:t>
      </w:r>
      <w:r w:rsidR="004B2B2E" w:rsidRPr="003332B0">
        <w:rPr>
          <w:rFonts w:asciiTheme="minorHAnsi" w:eastAsiaTheme="minorHAnsi" w:hAnsiTheme="minorHAnsi" w:hint="eastAsia"/>
          <w:lang w:val="en-GB"/>
        </w:rPr>
        <w:t xml:space="preserve"> 제공</w:t>
      </w:r>
      <w:r w:rsidRPr="003332B0">
        <w:rPr>
          <w:rFonts w:asciiTheme="minorHAnsi" w:eastAsiaTheme="minorHAnsi" w:hAnsiTheme="minorHAnsi" w:hint="eastAsia"/>
          <w:lang w:val="en-GB"/>
        </w:rPr>
        <w:t>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</w:p>
    <w:p w:rsidR="00761E32" w:rsidRPr="003332B0" w:rsidRDefault="00CA684F" w:rsidP="004B2B2E">
      <w:pPr>
        <w:pStyle w:val="Indent"/>
        <w:ind w:leftChars="36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 xml:space="preserve">본 문서에서는 </w:t>
      </w:r>
      <w:r w:rsidRPr="003332B0">
        <w:rPr>
          <w:rFonts w:asciiTheme="minorHAnsi" w:eastAsiaTheme="minorHAnsi" w:hAnsiTheme="minorHAnsi"/>
          <w:lang w:val="en-GB"/>
        </w:rPr>
        <w:t>AWS</w:t>
      </w:r>
      <w:r w:rsidR="004B2B2E" w:rsidRPr="003332B0">
        <w:rPr>
          <w:rFonts w:asciiTheme="minorHAnsi" w:eastAsiaTheme="minorHAnsi" w:hAnsiTheme="minorHAnsi"/>
          <w:lang w:val="en-GB"/>
        </w:rPr>
        <w:t>(</w:t>
      </w:r>
      <w:r w:rsidR="004B2B2E" w:rsidRPr="003332B0">
        <w:rPr>
          <w:rFonts w:asciiTheme="minorHAnsi" w:eastAsiaTheme="minorHAnsi" w:hAnsiTheme="minorHAnsi" w:hint="eastAsia"/>
          <w:lang w:val="en-GB"/>
        </w:rPr>
        <w:t>Amazon Web Service)</w:t>
      </w:r>
      <w:r w:rsidRPr="003332B0">
        <w:rPr>
          <w:rFonts w:asciiTheme="minorHAnsi" w:eastAsiaTheme="minorHAnsi" w:hAnsiTheme="minorHAnsi" w:hint="eastAsia"/>
          <w:lang w:val="en-GB"/>
        </w:rPr>
        <w:t xml:space="preserve">에서 제공하는 </w:t>
      </w:r>
      <w:r w:rsidRPr="003332B0">
        <w:rPr>
          <w:rFonts w:asciiTheme="minorHAnsi" w:eastAsiaTheme="minorHAnsi" w:hAnsiTheme="minorHAnsi"/>
          <w:lang w:val="en-GB"/>
        </w:rPr>
        <w:t>Amazon Rekognition</w:t>
      </w:r>
      <w:r w:rsidRPr="003332B0">
        <w:rPr>
          <w:rFonts w:asciiTheme="minorHAnsi" w:eastAsiaTheme="minorHAnsi" w:hAnsiTheme="minorHAnsi" w:hint="eastAsia"/>
          <w:lang w:val="en-GB"/>
        </w:rPr>
        <w:t>과,</w:t>
      </w:r>
      <w:r w:rsidRPr="003332B0">
        <w:rPr>
          <w:rFonts w:asciiTheme="minorHAnsi" w:eastAsiaTheme="minorHAnsi" w:hAnsiTheme="minorHAnsi"/>
          <w:lang w:val="en-GB"/>
        </w:rPr>
        <w:t xml:space="preserve"> Microsoft Azure</w:t>
      </w:r>
      <w:r w:rsidRPr="003332B0">
        <w:rPr>
          <w:rFonts w:asciiTheme="minorHAnsi" w:eastAsiaTheme="minorHAnsi" w:hAnsiTheme="minorHAnsi" w:hint="eastAsia"/>
          <w:lang w:val="en-GB"/>
        </w:rPr>
        <w:t xml:space="preserve">에서 제공하는 </w:t>
      </w:r>
      <w:r w:rsidR="00275EC6">
        <w:rPr>
          <w:rFonts w:asciiTheme="minorHAnsi" w:eastAsiaTheme="minorHAnsi" w:hAnsiTheme="minorHAnsi"/>
          <w:lang w:val="en-GB"/>
        </w:rPr>
        <w:t xml:space="preserve">Computer </w:t>
      </w:r>
      <w:r w:rsidRPr="003332B0">
        <w:rPr>
          <w:rFonts w:asciiTheme="minorHAnsi" w:eastAsiaTheme="minorHAnsi" w:hAnsiTheme="minorHAnsi"/>
          <w:lang w:val="en-GB"/>
        </w:rPr>
        <w:t>Vision API</w:t>
      </w:r>
      <w:r w:rsidRPr="003332B0">
        <w:rPr>
          <w:rFonts w:asciiTheme="minorHAnsi" w:eastAsiaTheme="minorHAnsi" w:hAnsiTheme="minorHAnsi" w:hint="eastAsia"/>
          <w:lang w:val="en-GB"/>
        </w:rPr>
        <w:t>를 주로 비교 및 분석한다.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</w:p>
    <w:p w:rsidR="004B2B2E" w:rsidRPr="003332B0" w:rsidRDefault="004B2B2E" w:rsidP="004B2B2E">
      <w:pPr>
        <w:pStyle w:val="Indent"/>
        <w:ind w:leftChars="36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>또한,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Pr="003332B0">
        <w:rPr>
          <w:rFonts w:asciiTheme="minorHAnsi" w:eastAsiaTheme="minorHAnsi" w:hAnsiTheme="minorHAnsi" w:hint="eastAsia"/>
          <w:lang w:val="en-GB"/>
        </w:rPr>
        <w:t xml:space="preserve">본 문서에서는 OCR을 사용하여 읽어 들인 데이터를 </w:t>
      </w:r>
      <w:r w:rsidR="0022778A">
        <w:rPr>
          <w:rFonts w:asciiTheme="minorHAnsi" w:eastAsiaTheme="minorHAnsi" w:hAnsiTheme="minorHAnsi" w:hint="eastAsia"/>
          <w:lang w:val="en-GB"/>
        </w:rPr>
        <w:t>도로교통공사</w:t>
      </w:r>
      <w:r w:rsidRPr="003332B0">
        <w:rPr>
          <w:rFonts w:asciiTheme="minorHAnsi" w:eastAsiaTheme="minorHAnsi" w:hAnsiTheme="minorHAnsi" w:hint="eastAsia"/>
          <w:lang w:val="en-GB"/>
        </w:rPr>
        <w:t>로 넘겨 해당 운전면허증의 진위여부를 응답받는 과정까지 분석하여 개발 일정을 잡고 진행해 나가는데 차질이 없도록 작성하고자 한다.</w:t>
      </w:r>
    </w:p>
    <w:p w:rsidR="00CA684F" w:rsidRPr="003332B0" w:rsidRDefault="00CA684F" w:rsidP="00761E32">
      <w:pPr>
        <w:pStyle w:val="Indent"/>
        <w:ind w:leftChars="360" w:right="200"/>
        <w:rPr>
          <w:rFonts w:asciiTheme="minorHAnsi" w:eastAsiaTheme="minorHAnsi" w:hAnsiTheme="minorHAnsi"/>
          <w:lang w:val="en-GB"/>
        </w:rPr>
      </w:pPr>
    </w:p>
    <w:p w:rsidR="00CA684F" w:rsidRPr="003332B0" w:rsidRDefault="005F2AFB" w:rsidP="004B2B2E">
      <w:pPr>
        <w:pStyle w:val="1"/>
        <w:ind w:left="720" w:right="200"/>
        <w:rPr>
          <w:rFonts w:asciiTheme="minorHAnsi" w:eastAsiaTheme="minorHAnsi" w:hAnsiTheme="minorHAnsi"/>
        </w:rPr>
      </w:pPr>
      <w:bookmarkStart w:id="2" w:name="_OCR로_운전면허증_읽기"/>
      <w:bookmarkEnd w:id="2"/>
      <w:r w:rsidRPr="003332B0">
        <w:rPr>
          <w:rFonts w:asciiTheme="minorHAnsi" w:eastAsiaTheme="minorHAnsi" w:hAnsiTheme="minorHAnsi" w:hint="eastAsia"/>
        </w:rPr>
        <w:t>OCR로 운전면허증 읽기</w:t>
      </w:r>
    </w:p>
    <w:p w:rsidR="005F2AFB" w:rsidRPr="003332B0" w:rsidRDefault="005F2AFB" w:rsidP="005F2AFB">
      <w:pPr>
        <w:pStyle w:val="20"/>
        <w:tabs>
          <w:tab w:val="clear" w:pos="10440"/>
        </w:tabs>
        <w:ind w:left="680" w:right="200" w:hanging="113"/>
        <w:rPr>
          <w:rFonts w:asciiTheme="minorHAnsi" w:eastAsiaTheme="minorHAnsi" w:hAnsiTheme="minorHAnsi"/>
          <w:lang w:val="en-GB"/>
        </w:rPr>
      </w:pPr>
      <w:bookmarkStart w:id="3" w:name="_OCR이란?"/>
      <w:bookmarkEnd w:id="3"/>
      <w:r w:rsidRPr="003332B0">
        <w:rPr>
          <w:rFonts w:asciiTheme="minorHAnsi" w:eastAsiaTheme="minorHAnsi" w:hAnsiTheme="minorHAnsi" w:hint="eastAsia"/>
          <w:lang w:val="en-GB"/>
        </w:rPr>
        <w:t>OCR이란?</w:t>
      </w:r>
    </w:p>
    <w:p w:rsidR="00016551" w:rsidRDefault="005F2AFB" w:rsidP="00C71E8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>OCR이란</w:t>
      </w:r>
      <w:r w:rsidRPr="003332B0">
        <w:rPr>
          <w:rFonts w:asciiTheme="minorHAnsi" w:eastAsiaTheme="minorHAnsi" w:hAnsiTheme="minorHAnsi"/>
          <w:lang w:val="en-GB"/>
        </w:rPr>
        <w:t xml:space="preserve"> Optical Character Recognition</w:t>
      </w:r>
      <w:r w:rsidRPr="003332B0">
        <w:rPr>
          <w:rFonts w:asciiTheme="minorHAnsi" w:eastAsiaTheme="minorHAnsi" w:hAnsiTheme="minorHAnsi" w:hint="eastAsia"/>
          <w:lang w:val="en-GB"/>
        </w:rPr>
        <w:t>의 약어로,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="00D6146D">
        <w:rPr>
          <w:rFonts w:asciiTheme="minorHAnsi" w:eastAsiaTheme="minorHAnsi" w:hAnsiTheme="minorHAnsi" w:hint="eastAsia"/>
          <w:lang w:val="en-GB"/>
        </w:rPr>
        <w:t>광학</w:t>
      </w:r>
      <w:r w:rsidRPr="003332B0">
        <w:rPr>
          <w:rFonts w:asciiTheme="minorHAnsi" w:eastAsiaTheme="minorHAnsi" w:hAnsiTheme="minorHAnsi" w:hint="eastAsia"/>
          <w:lang w:val="en-GB"/>
        </w:rPr>
        <w:t xml:space="preserve"> 문자 </w:t>
      </w:r>
      <w:r w:rsidR="00D6146D">
        <w:rPr>
          <w:rFonts w:asciiTheme="minorHAnsi" w:eastAsiaTheme="minorHAnsi" w:hAnsiTheme="minorHAnsi" w:hint="eastAsia"/>
          <w:lang w:val="en-GB"/>
        </w:rPr>
        <w:t>인식</w:t>
      </w:r>
      <w:r w:rsidRPr="003332B0">
        <w:rPr>
          <w:rFonts w:asciiTheme="minorHAnsi" w:eastAsiaTheme="minorHAnsi" w:hAnsiTheme="minorHAnsi" w:hint="eastAsia"/>
          <w:lang w:val="en-GB"/>
        </w:rPr>
        <w:t>을 뜻한다.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Pr="003332B0">
        <w:rPr>
          <w:rFonts w:asciiTheme="minorHAnsi" w:eastAsiaTheme="minorHAnsi" w:hAnsiTheme="minorHAnsi" w:hint="eastAsia"/>
          <w:lang w:val="en-GB"/>
        </w:rPr>
        <w:t>이미지에 나타난 글씨를 인지해 텍스트 데이터</w:t>
      </w:r>
      <w:r w:rsidR="005B2680">
        <w:rPr>
          <w:rFonts w:asciiTheme="minorHAnsi" w:eastAsiaTheme="minorHAnsi" w:hAnsiTheme="minorHAnsi" w:hint="eastAsia"/>
          <w:lang w:val="en-GB"/>
        </w:rPr>
        <w:t>(기계로 판독 가능한 문자 스트림)</w:t>
      </w:r>
      <w:r w:rsidRPr="003332B0">
        <w:rPr>
          <w:rFonts w:asciiTheme="minorHAnsi" w:eastAsiaTheme="minorHAnsi" w:hAnsiTheme="minorHAnsi" w:hint="eastAsia"/>
          <w:lang w:val="en-GB"/>
        </w:rPr>
        <w:t>로 치환하는 기능으로,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Pr="003332B0">
        <w:rPr>
          <w:rFonts w:asciiTheme="minorHAnsi" w:eastAsiaTheme="minorHAnsi" w:hAnsiTheme="minorHAnsi" w:hint="eastAsia"/>
          <w:lang w:val="en-GB"/>
        </w:rPr>
        <w:t>다양한</w:t>
      </w:r>
      <w:r w:rsidR="003332B0">
        <w:rPr>
          <w:rFonts w:asciiTheme="minorHAnsi" w:eastAsiaTheme="minorHAnsi" w:hAnsiTheme="minorHAnsi" w:hint="eastAsia"/>
          <w:lang w:val="en-GB"/>
        </w:rPr>
        <w:t xml:space="preserve"> 기업</w:t>
      </w:r>
      <w:r w:rsidRPr="003332B0">
        <w:rPr>
          <w:rFonts w:asciiTheme="minorHAnsi" w:eastAsiaTheme="minorHAnsi" w:hAnsiTheme="minorHAnsi" w:hint="eastAsia"/>
          <w:lang w:val="en-GB"/>
        </w:rPr>
        <w:t>에서 인공지능(</w:t>
      </w:r>
      <w:r w:rsidRPr="003332B0">
        <w:rPr>
          <w:rFonts w:asciiTheme="minorHAnsi" w:eastAsiaTheme="minorHAnsi" w:hAnsiTheme="minorHAnsi"/>
          <w:lang w:val="en-GB"/>
        </w:rPr>
        <w:t>A.I) Vision</w:t>
      </w:r>
      <w:r w:rsidRPr="003332B0">
        <w:rPr>
          <w:rFonts w:asciiTheme="minorHAnsi" w:eastAsiaTheme="minorHAnsi" w:hAnsiTheme="minorHAnsi" w:hint="eastAsia"/>
          <w:lang w:val="en-GB"/>
        </w:rPr>
        <w:t xml:space="preserve"> </w:t>
      </w:r>
      <w:r w:rsidRPr="003332B0">
        <w:rPr>
          <w:rFonts w:asciiTheme="minorHAnsi" w:eastAsiaTheme="minorHAnsi" w:hAnsiTheme="minorHAnsi"/>
          <w:lang w:val="en-GB"/>
        </w:rPr>
        <w:t>API</w:t>
      </w:r>
      <w:r w:rsidRPr="003332B0">
        <w:rPr>
          <w:rFonts w:asciiTheme="minorHAnsi" w:eastAsiaTheme="minorHAnsi" w:hAnsiTheme="minorHAnsi" w:hint="eastAsia"/>
          <w:lang w:val="en-GB"/>
        </w:rPr>
        <w:t xml:space="preserve">로 </w:t>
      </w:r>
      <w:r w:rsidR="005B2680">
        <w:rPr>
          <w:rFonts w:asciiTheme="minorHAnsi" w:eastAsiaTheme="minorHAnsi" w:hAnsiTheme="minorHAnsi" w:hint="eastAsia"/>
          <w:lang w:val="en-GB"/>
        </w:rPr>
        <w:t>기술</w:t>
      </w:r>
      <w:r w:rsidRPr="003332B0">
        <w:rPr>
          <w:rFonts w:asciiTheme="minorHAnsi" w:eastAsiaTheme="minorHAnsi" w:hAnsiTheme="minorHAnsi" w:hint="eastAsia"/>
          <w:lang w:val="en-GB"/>
        </w:rPr>
        <w:t>을 제공한다.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="00016551">
        <w:rPr>
          <w:rFonts w:asciiTheme="minorHAnsi" w:eastAsiaTheme="minorHAnsi" w:hAnsiTheme="minorHAnsi"/>
          <w:lang w:val="en-GB"/>
        </w:rPr>
        <w:t>(</w:t>
      </w:r>
      <w:r w:rsidR="00016551">
        <w:rPr>
          <w:rFonts w:asciiTheme="minorHAnsi" w:eastAsiaTheme="minorHAnsi" w:hAnsiTheme="minorHAnsi" w:hint="eastAsia"/>
          <w:lang w:val="en-GB"/>
        </w:rPr>
        <w:t xml:space="preserve">아래 사진 참고 </w:t>
      </w:r>
      <w:r w:rsidR="00016551">
        <w:rPr>
          <w:rFonts w:asciiTheme="minorHAnsi" w:eastAsiaTheme="minorHAnsi" w:hAnsiTheme="minorHAnsi"/>
          <w:lang w:val="en-GB"/>
        </w:rPr>
        <w:t xml:space="preserve">Microsoft Azure : </w:t>
      </w:r>
      <w:hyperlink r:id="rId8" w:anchor="text" w:history="1">
        <w:r w:rsidR="00016551" w:rsidRPr="000F7239">
          <w:rPr>
            <w:rStyle w:val="af1"/>
            <w:rFonts w:asciiTheme="minorHAnsi" w:eastAsiaTheme="minorHAnsi" w:hAnsiTheme="minorHAnsi"/>
            <w:lang w:val="en-GB"/>
          </w:rPr>
          <w:t>https://azure.microsoft.com/ko-kr/services/cognitive-services/computer-vision/#text</w:t>
        </w:r>
      </w:hyperlink>
      <w:r w:rsidR="00016551">
        <w:rPr>
          <w:rFonts w:asciiTheme="minorHAnsi" w:eastAsiaTheme="minorHAnsi" w:hAnsiTheme="minorHAnsi" w:hint="eastAsia"/>
          <w:lang w:val="en-GB"/>
        </w:rPr>
        <w:t>)</w:t>
      </w:r>
    </w:p>
    <w:p w:rsidR="003332B0" w:rsidRPr="003332B0" w:rsidRDefault="003332B0" w:rsidP="005F2AFB">
      <w:pPr>
        <w:pStyle w:val="Indent2"/>
        <w:ind w:leftChars="600" w:left="1200" w:right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42BA837" wp14:editId="59E12417">
                <wp:simplePos x="0" y="0"/>
                <wp:positionH relativeFrom="margin">
                  <wp:posOffset>2575560</wp:posOffset>
                </wp:positionH>
                <wp:positionV relativeFrom="paragraph">
                  <wp:posOffset>935355</wp:posOffset>
                </wp:positionV>
                <wp:extent cx="546100" cy="381000"/>
                <wp:effectExtent l="0" t="19050" r="44450" b="38100"/>
                <wp:wrapNone/>
                <wp:docPr id="5" name="오른쪽 화살표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10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7D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" o:spid="_x0000_s1026" type="#_x0000_t13" style="position:absolute;left:0;text-align:left;margin-left:202.8pt;margin-top:73.65pt;width:43pt;height:30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" adj="14065" fillcolor="black [3213]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326597" wp14:editId="01702687">
            <wp:extent cx="1504950" cy="19465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6824" cy="19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lang w:val="en-GB"/>
        </w:rPr>
        <w:t xml:space="preserve">    </w:t>
      </w:r>
      <w:r>
        <w:rPr>
          <w:rFonts w:asciiTheme="minorHAnsi" w:eastAsiaTheme="minorHAnsi" w:hAnsiTheme="minorHAnsi"/>
          <w:lang w:val="en-GB"/>
        </w:rPr>
        <w:t xml:space="preserve">                 </w:t>
      </w:r>
      <w:r>
        <w:rPr>
          <w:rFonts w:asciiTheme="minorHAnsi" w:eastAsiaTheme="minorHAnsi" w:hAnsiTheme="minorHAnsi" w:hint="eastAsia"/>
          <w:lang w:val="en-GB"/>
        </w:rPr>
        <w:t xml:space="preserve">     </w:t>
      </w:r>
      <w:r w:rsidR="00016551">
        <w:rPr>
          <w:noProof/>
        </w:rPr>
        <w:drawing>
          <wp:inline distT="0" distB="0" distL="0" distR="0" wp14:anchorId="4682C642" wp14:editId="21FCBB2E">
            <wp:extent cx="2273300" cy="1753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573" cy="17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88" w:rsidRPr="00C71E88" w:rsidRDefault="003332B0" w:rsidP="00C71E8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016551">
        <w:rPr>
          <w:rFonts w:asciiTheme="minorHAnsi" w:eastAsiaTheme="minorHAnsi" w:hAnsiTheme="minorHAnsi" w:hint="eastAsia"/>
          <w:lang w:val="en-GB"/>
        </w:rPr>
        <w:t>위와 같은 기능이 제공되며,</w:t>
      </w:r>
      <w:r w:rsidRPr="00016551">
        <w:rPr>
          <w:rFonts w:asciiTheme="minorHAnsi" w:eastAsiaTheme="minorHAnsi" w:hAnsiTheme="minorHAnsi"/>
          <w:lang w:val="en-GB"/>
        </w:rPr>
        <w:t xml:space="preserve"> </w:t>
      </w:r>
      <w:r w:rsidRPr="00016551">
        <w:rPr>
          <w:rFonts w:asciiTheme="minorHAnsi" w:eastAsiaTheme="minorHAnsi" w:hAnsiTheme="minorHAnsi" w:hint="eastAsia"/>
          <w:lang w:val="en-GB"/>
        </w:rPr>
        <w:t xml:space="preserve">텍스트를 읽어내는 정확도는 </w:t>
      </w:r>
      <w:r w:rsidR="00016551">
        <w:rPr>
          <w:rFonts w:asciiTheme="minorHAnsi" w:eastAsiaTheme="minorHAnsi" w:hAnsiTheme="minorHAnsi" w:hint="eastAsia"/>
          <w:lang w:val="en-GB"/>
        </w:rPr>
        <w:t xml:space="preserve">기업마다 </w:t>
      </w:r>
      <w:r w:rsidRPr="00016551">
        <w:rPr>
          <w:rFonts w:asciiTheme="minorHAnsi" w:eastAsiaTheme="minorHAnsi" w:hAnsiTheme="minorHAnsi" w:hint="eastAsia"/>
          <w:lang w:val="en-GB"/>
        </w:rPr>
        <w:t xml:space="preserve">각기 다르다. </w:t>
      </w:r>
      <w:r w:rsidRPr="00016551">
        <w:rPr>
          <w:rFonts w:asciiTheme="minorHAnsi" w:eastAsiaTheme="minorHAnsi" w:hAnsiTheme="minorHAnsi"/>
          <w:lang w:val="en-GB"/>
        </w:rPr>
        <w:t>Google</w:t>
      </w:r>
      <w:r w:rsidRPr="00016551">
        <w:rPr>
          <w:rFonts w:asciiTheme="minorHAnsi" w:eastAsiaTheme="minorHAnsi" w:hAnsiTheme="minorHAnsi" w:hint="eastAsia"/>
          <w:lang w:val="en-GB"/>
        </w:rPr>
        <w:t>에서는</w:t>
      </w:r>
      <w:r w:rsidR="00892732">
        <w:rPr>
          <w:rFonts w:asciiTheme="minorHAnsi" w:eastAsiaTheme="minorHAnsi" w:hAnsiTheme="minorHAnsi" w:hint="eastAsia"/>
          <w:lang w:val="en-GB"/>
        </w:rPr>
        <w:t xml:space="preserve"> </w:t>
      </w:r>
      <w:r w:rsidR="00892732">
        <w:rPr>
          <w:rFonts w:asciiTheme="minorHAnsi" w:eastAsiaTheme="minorHAnsi" w:hAnsiTheme="minorHAnsi"/>
          <w:lang w:val="en-GB"/>
        </w:rPr>
        <w:t xml:space="preserve">OCR </w:t>
      </w:r>
      <w:r w:rsidR="00892732">
        <w:rPr>
          <w:rFonts w:asciiTheme="minorHAnsi" w:eastAsiaTheme="minorHAnsi" w:hAnsiTheme="minorHAnsi" w:hint="eastAsia"/>
          <w:lang w:val="en-GB"/>
        </w:rPr>
        <w:t>기술을</w:t>
      </w:r>
      <w:r w:rsidRPr="00016551">
        <w:rPr>
          <w:rFonts w:asciiTheme="minorHAnsi" w:eastAsiaTheme="minorHAnsi" w:hAnsiTheme="minorHAnsi" w:hint="eastAsia"/>
          <w:lang w:val="en-GB"/>
        </w:rPr>
        <w:t xml:space="preserve"> </w:t>
      </w:r>
      <w:r w:rsidRPr="00016551">
        <w:rPr>
          <w:rFonts w:asciiTheme="minorHAnsi" w:eastAsiaTheme="minorHAnsi" w:hAnsiTheme="minorHAnsi"/>
          <w:lang w:val="en-GB"/>
        </w:rPr>
        <w:t>open source</w:t>
      </w:r>
      <w:r w:rsidRPr="00016551">
        <w:rPr>
          <w:rFonts w:asciiTheme="minorHAnsi" w:eastAsiaTheme="minorHAnsi" w:hAnsiTheme="minorHAnsi" w:hint="eastAsia"/>
          <w:lang w:val="en-GB"/>
        </w:rPr>
        <w:t xml:space="preserve">로 </w:t>
      </w:r>
      <w:r w:rsidR="00892732">
        <w:rPr>
          <w:rFonts w:asciiTheme="minorHAnsi" w:eastAsiaTheme="minorHAnsi" w:hAnsiTheme="minorHAnsi" w:hint="eastAsia"/>
          <w:lang w:val="en-GB"/>
        </w:rPr>
        <w:t>제공하</w:t>
      </w:r>
      <w:r w:rsidRPr="00016551">
        <w:rPr>
          <w:rFonts w:asciiTheme="minorHAnsi" w:eastAsiaTheme="minorHAnsi" w:hAnsiTheme="minorHAnsi" w:hint="eastAsia"/>
          <w:lang w:val="en-GB"/>
        </w:rPr>
        <w:t>는데,</w:t>
      </w:r>
      <w:r w:rsidRPr="00016551">
        <w:rPr>
          <w:rFonts w:asciiTheme="minorHAnsi" w:eastAsiaTheme="minorHAnsi" w:hAnsiTheme="minorHAnsi"/>
          <w:lang w:val="en-GB"/>
        </w:rPr>
        <w:t xml:space="preserve"> </w:t>
      </w:r>
      <w:r w:rsidRPr="00016551">
        <w:rPr>
          <w:rFonts w:asciiTheme="minorHAnsi" w:eastAsiaTheme="minorHAnsi" w:hAnsiTheme="minorHAnsi" w:hint="eastAsia"/>
          <w:lang w:val="en-GB"/>
        </w:rPr>
        <w:t xml:space="preserve">복합적인 이미지 내 문자의 경우 정확도가 </w:t>
      </w:r>
      <w:r w:rsidRPr="00016551">
        <w:rPr>
          <w:rFonts w:asciiTheme="minorHAnsi" w:eastAsiaTheme="minorHAnsi" w:hAnsiTheme="minorHAnsi"/>
          <w:lang w:val="en-GB"/>
        </w:rPr>
        <w:t xml:space="preserve">60% </w:t>
      </w:r>
      <w:r w:rsidRPr="00016551">
        <w:rPr>
          <w:rFonts w:asciiTheme="minorHAnsi" w:eastAsiaTheme="minorHAnsi" w:hAnsiTheme="minorHAnsi" w:hint="eastAsia"/>
          <w:lang w:val="en-GB"/>
        </w:rPr>
        <w:t>정도이고,</w:t>
      </w:r>
      <w:r w:rsidRPr="00016551">
        <w:rPr>
          <w:rFonts w:asciiTheme="minorHAnsi" w:eastAsiaTheme="minorHAnsi" w:hAnsiTheme="minorHAnsi"/>
          <w:lang w:val="en-GB"/>
        </w:rPr>
        <w:t xml:space="preserve"> MS</w:t>
      </w:r>
      <w:r w:rsidRPr="00016551">
        <w:rPr>
          <w:rFonts w:asciiTheme="minorHAnsi" w:eastAsiaTheme="minorHAnsi" w:hAnsiTheme="minorHAnsi" w:hint="eastAsia"/>
          <w:lang w:val="en-GB"/>
        </w:rPr>
        <w:t xml:space="preserve">에서 제공되는 </w:t>
      </w:r>
      <w:r w:rsidRPr="00016551">
        <w:rPr>
          <w:rFonts w:asciiTheme="minorHAnsi" w:eastAsiaTheme="minorHAnsi" w:hAnsiTheme="minorHAnsi"/>
          <w:lang w:val="en-GB"/>
        </w:rPr>
        <w:t>open API</w:t>
      </w:r>
      <w:r w:rsidRPr="00016551">
        <w:rPr>
          <w:rFonts w:asciiTheme="minorHAnsi" w:eastAsiaTheme="minorHAnsi" w:hAnsiTheme="minorHAnsi" w:hint="eastAsia"/>
          <w:lang w:val="en-GB"/>
        </w:rPr>
        <w:t xml:space="preserve">의 경우 85% 정도로 </w:t>
      </w:r>
      <w:r w:rsidR="00016551" w:rsidRPr="00016551">
        <w:rPr>
          <w:rFonts w:asciiTheme="minorHAnsi" w:eastAsiaTheme="minorHAnsi" w:hAnsiTheme="minorHAnsi" w:hint="eastAsia"/>
          <w:lang w:val="en-GB"/>
        </w:rPr>
        <w:t>타 기업에 비하여 높으며 한글의 경우에도 성능이 꽤 좋은편이다.</w:t>
      </w:r>
      <w:r w:rsidR="00C71E88">
        <w:rPr>
          <w:rFonts w:asciiTheme="minorHAnsi" w:eastAsiaTheme="minorHAnsi" w:hAnsiTheme="minorHAnsi"/>
          <w:lang w:val="en-GB"/>
        </w:rPr>
        <w:t xml:space="preserve"> </w:t>
      </w:r>
      <w:r w:rsidR="005325FF">
        <w:rPr>
          <w:rFonts w:asciiTheme="minorHAnsi" w:eastAsiaTheme="minorHAnsi" w:hAnsiTheme="minorHAnsi"/>
          <w:lang w:val="en-GB"/>
        </w:rPr>
        <w:t>AWS</w:t>
      </w:r>
      <w:r w:rsidR="005325FF">
        <w:rPr>
          <w:rFonts w:asciiTheme="minorHAnsi" w:eastAsiaTheme="minorHAnsi" w:hAnsiTheme="minorHAnsi" w:hint="eastAsia"/>
          <w:lang w:val="en-GB"/>
        </w:rPr>
        <w:t xml:space="preserve">와 </w:t>
      </w:r>
      <w:r w:rsidR="00C71E88">
        <w:rPr>
          <w:rFonts w:asciiTheme="minorHAnsi" w:eastAsiaTheme="minorHAnsi" w:hAnsiTheme="minorHAnsi"/>
          <w:lang w:val="en-GB"/>
        </w:rPr>
        <w:t xml:space="preserve">ABBYY </w:t>
      </w:r>
      <w:r w:rsidR="00C71E88">
        <w:rPr>
          <w:rFonts w:asciiTheme="minorHAnsi" w:eastAsiaTheme="minorHAnsi" w:hAnsiTheme="minorHAnsi" w:hint="eastAsia"/>
          <w:lang w:val="en-GB"/>
        </w:rPr>
        <w:t xml:space="preserve">또한 </w:t>
      </w:r>
      <w:r w:rsidR="00C71E88">
        <w:rPr>
          <w:rFonts w:asciiTheme="minorHAnsi" w:eastAsiaTheme="minorHAnsi" w:hAnsiTheme="minorHAnsi"/>
          <w:lang w:val="en-GB"/>
        </w:rPr>
        <w:t>API</w:t>
      </w:r>
      <w:r w:rsidR="00C71E88">
        <w:rPr>
          <w:rFonts w:asciiTheme="minorHAnsi" w:eastAsiaTheme="minorHAnsi" w:hAnsiTheme="minorHAnsi" w:hint="eastAsia"/>
          <w:lang w:val="en-GB"/>
        </w:rPr>
        <w:t>로 제공하는데,</w:t>
      </w:r>
      <w:r w:rsidR="00C71E88">
        <w:rPr>
          <w:rFonts w:asciiTheme="minorHAnsi" w:eastAsiaTheme="minorHAnsi" w:hAnsiTheme="minorHAnsi"/>
          <w:lang w:val="en-GB"/>
        </w:rPr>
        <w:t xml:space="preserve"> ABBYY</w:t>
      </w:r>
      <w:r w:rsidR="00C71E88">
        <w:rPr>
          <w:rFonts w:asciiTheme="minorHAnsi" w:eastAsiaTheme="minorHAnsi" w:hAnsiTheme="minorHAnsi" w:hint="eastAsia"/>
          <w:lang w:val="en-GB"/>
        </w:rPr>
        <w:t xml:space="preserve">는 </w:t>
      </w:r>
      <w:r w:rsidR="00C71E88">
        <w:rPr>
          <w:rFonts w:hint="eastAsia"/>
          <w:lang w:val="en-GB"/>
        </w:rPr>
        <w:t>기기</w:t>
      </w:r>
      <w:r w:rsidR="00C71E88">
        <w:rPr>
          <w:rFonts w:hint="eastAsia"/>
          <w:lang w:val="en-GB"/>
        </w:rPr>
        <w:t>(</w:t>
      </w:r>
      <w:r w:rsidR="00C71E88">
        <w:rPr>
          <w:lang w:val="en-GB"/>
        </w:rPr>
        <w:t xml:space="preserve">ex. </w:t>
      </w:r>
      <w:r w:rsidR="00C71E88">
        <w:rPr>
          <w:rFonts w:hint="eastAsia"/>
          <w:lang w:val="en-GB"/>
        </w:rPr>
        <w:t>모바일</w:t>
      </w:r>
      <w:r w:rsidR="00C71E88">
        <w:rPr>
          <w:rFonts w:hint="eastAsia"/>
          <w:lang w:val="en-GB"/>
        </w:rPr>
        <w:t>)</w:t>
      </w:r>
      <w:r w:rsidR="00C71E88">
        <w:rPr>
          <w:rFonts w:hint="eastAsia"/>
          <w:lang w:val="en-GB"/>
        </w:rPr>
        <w:t>의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카메라</w:t>
      </w:r>
      <w:r w:rsidR="00C71E88">
        <w:rPr>
          <w:rFonts w:hint="eastAsia"/>
          <w:lang w:val="en-GB"/>
        </w:rPr>
        <w:t xml:space="preserve"> </w:t>
      </w:r>
      <w:r w:rsidR="00C71E88">
        <w:rPr>
          <w:lang w:val="en-GB"/>
        </w:rPr>
        <w:t>Preview(</w:t>
      </w:r>
      <w:r w:rsidR="00C71E88">
        <w:rPr>
          <w:rFonts w:hint="eastAsia"/>
          <w:lang w:val="en-GB"/>
        </w:rPr>
        <w:t>미리보기</w:t>
      </w:r>
      <w:r w:rsidR="00C71E88">
        <w:rPr>
          <w:rFonts w:hint="eastAsia"/>
          <w:lang w:val="en-GB"/>
        </w:rPr>
        <w:t>)</w:t>
      </w:r>
      <w:r w:rsidR="00C71E88">
        <w:rPr>
          <w:lang w:val="en-GB"/>
        </w:rPr>
        <w:t xml:space="preserve"> </w:t>
      </w:r>
      <w:r w:rsidR="00C71E88">
        <w:rPr>
          <w:rFonts w:hint="eastAsia"/>
          <w:lang w:val="en-GB"/>
        </w:rPr>
        <w:t>화면에서</w:t>
      </w:r>
      <w:r w:rsidR="00C71E88">
        <w:rPr>
          <w:lang w:val="en-GB"/>
        </w:rPr>
        <w:t xml:space="preserve"> </w:t>
      </w:r>
      <w:r w:rsidR="00C71E88">
        <w:rPr>
          <w:rFonts w:hint="eastAsia"/>
          <w:lang w:val="en-GB"/>
        </w:rPr>
        <w:t>이미지를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스캔하여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별도의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저장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없이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텍스트를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실시간으로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인식할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수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있는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기술을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제공한다</w:t>
      </w:r>
      <w:r w:rsidR="00C71E88">
        <w:rPr>
          <w:rFonts w:hint="eastAsia"/>
          <w:lang w:val="en-GB"/>
        </w:rPr>
        <w:t>.</w:t>
      </w:r>
    </w:p>
    <w:p w:rsidR="00C71E88" w:rsidRPr="00C71E88" w:rsidRDefault="00C71E88" w:rsidP="00C71E8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</w:p>
    <w:p w:rsidR="00016551" w:rsidRDefault="00016551" w:rsidP="005F2AFB">
      <w:pPr>
        <w:pStyle w:val="Indent2"/>
        <w:ind w:leftChars="500" w:left="1000" w:right="200" w:firstLineChars="100" w:firstLine="200"/>
      </w:pPr>
      <w:r>
        <w:rPr>
          <w:rFonts w:hint="eastAsia"/>
          <w:lang w:val="en-GB"/>
        </w:rPr>
        <w:lastRenderedPageBreak/>
        <w:t>OCR API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참조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: </w:t>
      </w:r>
      <w:hyperlink r:id="rId11" w:history="1">
        <w:r w:rsidRPr="000F7239">
          <w:rPr>
            <w:rStyle w:val="af1"/>
            <w:rFonts w:hint="eastAsia"/>
          </w:rPr>
          <w:t>http://hoondongkim.blogspot.com/2017/02/ms-cognitive-service-ocr.html</w:t>
        </w:r>
      </w:hyperlink>
    </w:p>
    <w:p w:rsidR="00C71E88" w:rsidRDefault="00C71E88" w:rsidP="00C71E88">
      <w:pPr>
        <w:pStyle w:val="Indent2"/>
        <w:ind w:leftChars="0" w:left="0" w:right="200"/>
        <w:rPr>
          <w:lang w:val="en-GB"/>
        </w:rPr>
      </w:pPr>
    </w:p>
    <w:p w:rsidR="005F2AFB" w:rsidRPr="00C71E88" w:rsidRDefault="005F2AFB" w:rsidP="005F2AFB">
      <w:pPr>
        <w:pStyle w:val="20"/>
        <w:tabs>
          <w:tab w:val="clear" w:pos="10440"/>
        </w:tabs>
        <w:ind w:left="680" w:right="200" w:hanging="113"/>
        <w:rPr>
          <w:rFonts w:asciiTheme="minorHAnsi" w:eastAsiaTheme="minorHAnsi" w:hAnsiTheme="minorHAnsi"/>
          <w:lang w:val="en-GB"/>
        </w:rPr>
      </w:pPr>
      <w:bookmarkStart w:id="4" w:name="_AWS"/>
      <w:bookmarkEnd w:id="4"/>
      <w:r w:rsidRPr="00C71E88">
        <w:rPr>
          <w:rFonts w:asciiTheme="minorHAnsi" w:eastAsiaTheme="minorHAnsi" w:hAnsiTheme="minorHAnsi" w:hint="eastAsia"/>
          <w:lang w:val="en-GB"/>
        </w:rPr>
        <w:t>AWS</w:t>
      </w:r>
    </w:p>
    <w:p w:rsidR="00117628" w:rsidRDefault="005F2AFB" w:rsidP="00117628">
      <w:pPr>
        <w:pStyle w:val="Indent2"/>
        <w:ind w:leftChars="600" w:left="1200" w:right="200" w:firstLineChars="100" w:firstLine="200"/>
      </w:pPr>
      <w:r w:rsidRPr="00C71E88">
        <w:rPr>
          <w:rFonts w:asciiTheme="minorHAnsi" w:eastAsiaTheme="minorHAnsi" w:hAnsiTheme="minorHAnsi" w:hint="eastAsia"/>
          <w:lang w:val="en-GB"/>
        </w:rPr>
        <w:t xml:space="preserve">AWS에서는 </w:t>
      </w:r>
      <w:r w:rsidR="00C71E88" w:rsidRPr="00C71E88">
        <w:rPr>
          <w:rFonts w:asciiTheme="minorHAnsi" w:eastAsiaTheme="minorHAnsi" w:hAnsiTheme="minorHAnsi"/>
          <w:lang w:val="en-GB"/>
        </w:rPr>
        <w:t>Amazon Rekognition</w:t>
      </w:r>
      <w:r w:rsidR="00C71E88" w:rsidRPr="00C71E88">
        <w:rPr>
          <w:rFonts w:asciiTheme="minorHAnsi" w:eastAsiaTheme="minorHAnsi" w:hAnsiTheme="minorHAnsi" w:hint="eastAsia"/>
          <w:lang w:val="en-GB"/>
        </w:rPr>
        <w:t>으로 O</w:t>
      </w:r>
      <w:r w:rsidR="00C71E88" w:rsidRPr="00C71E88">
        <w:rPr>
          <w:rFonts w:asciiTheme="minorHAnsi" w:eastAsiaTheme="minorHAnsi" w:hAnsiTheme="minorHAnsi"/>
          <w:lang w:val="en-GB"/>
        </w:rPr>
        <w:t xml:space="preserve">CR </w:t>
      </w:r>
      <w:r w:rsidR="00C71E88">
        <w:rPr>
          <w:rFonts w:asciiTheme="minorHAnsi" w:eastAsiaTheme="minorHAnsi" w:hAnsiTheme="minorHAnsi"/>
          <w:lang w:val="en-GB"/>
        </w:rPr>
        <w:t xml:space="preserve">open </w:t>
      </w:r>
      <w:r w:rsidR="00C71E88">
        <w:rPr>
          <w:rFonts w:asciiTheme="minorHAnsi" w:eastAsiaTheme="minorHAnsi" w:hAnsiTheme="minorHAnsi" w:hint="eastAsia"/>
          <w:lang w:val="en-GB"/>
        </w:rPr>
        <w:t>API를</w:t>
      </w:r>
      <w:r w:rsidR="00C71E88" w:rsidRPr="00C71E88">
        <w:rPr>
          <w:rFonts w:asciiTheme="minorHAnsi" w:eastAsiaTheme="minorHAnsi" w:hAnsiTheme="minorHAnsi" w:hint="eastAsia"/>
          <w:lang w:val="en-GB"/>
        </w:rPr>
        <w:t xml:space="preserve"> 제공한다.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Amazon Rekognition은 이미지와 비디오 분석을 애플리케이션에 쉽게 추가할 수 있도록 도와주는데,</w:t>
      </w:r>
      <w:r w:rsidR="00C71E88" w:rsidRPr="00C71E88">
        <w:rPr>
          <w:rFonts w:asciiTheme="minorHAnsi" w:eastAsiaTheme="minorHAnsi" w:hAnsiTheme="minorHAnsi"/>
          <w:lang w:val="en-GB"/>
        </w:rPr>
        <w:t xml:space="preserve"> Rekognition API</w:t>
      </w:r>
      <w:r w:rsidR="00C71E88" w:rsidRPr="00C71E88">
        <w:rPr>
          <w:rFonts w:asciiTheme="minorHAnsi" w:eastAsiaTheme="minorHAnsi" w:hAnsiTheme="minorHAnsi" w:hint="eastAsia"/>
          <w:lang w:val="en-GB"/>
        </w:rPr>
        <w:t>에 이미지나 비디오를 제공하면 서비스에서 객체,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텍스트,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사람, 장면,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활동들을 파악할 수 있</w:t>
      </w:r>
      <w:r w:rsidR="00C71E88">
        <w:rPr>
          <w:rFonts w:asciiTheme="minorHAnsi" w:eastAsiaTheme="minorHAnsi" w:hAnsiTheme="minorHAnsi" w:hint="eastAsia"/>
          <w:lang w:val="en-GB"/>
        </w:rPr>
        <w:t>다.</w:t>
      </w:r>
      <w:r w:rsidR="00275EC6" w:rsidRPr="00275EC6">
        <w:t xml:space="preserve"> </w:t>
      </w:r>
      <w:r w:rsidR="00275EC6">
        <w:t xml:space="preserve"> </w:t>
      </w:r>
    </w:p>
    <w:p w:rsidR="00C71E88" w:rsidRDefault="00275EC6" w:rsidP="0011762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275EC6">
        <w:rPr>
          <w:rFonts w:asciiTheme="minorHAnsi" w:eastAsiaTheme="minorHAnsi" w:hAnsiTheme="minorHAnsi"/>
        </w:rPr>
        <w:t>Amazon Rekognition</w:t>
      </w:r>
      <w:r w:rsidR="00117628">
        <w:rPr>
          <w:rFonts w:asciiTheme="minorHAnsi" w:eastAsiaTheme="minorHAnsi" w:hAnsiTheme="minorHAnsi" w:hint="eastAsia"/>
        </w:rPr>
        <w:t>의 장점으로는,</w:t>
      </w:r>
      <w:r w:rsidR="00117628">
        <w:rPr>
          <w:rFonts w:asciiTheme="minorHAnsi" w:eastAsiaTheme="minorHAnsi" w:hAnsiTheme="minorHAnsi"/>
        </w:rPr>
        <w:t xml:space="preserve"> </w:t>
      </w:r>
      <w:r w:rsidRPr="00275EC6">
        <w:rPr>
          <w:rFonts w:asciiTheme="minorHAnsi" w:eastAsiaTheme="minorHAnsi" w:hAnsiTheme="minorHAnsi"/>
        </w:rPr>
        <w:t>매일 수십억 개의 이미지와 비디오를 매일 분석 할 목적으로 개발하여 성능이 검증되</w:t>
      </w:r>
      <w:r w:rsidRPr="00275EC6">
        <w:rPr>
          <w:rFonts w:asciiTheme="minorHAnsi" w:eastAsiaTheme="minorHAnsi" w:hAnsiTheme="minorHAnsi" w:hint="eastAsia"/>
        </w:rPr>
        <w:t>었고,</w:t>
      </w:r>
      <w:r w:rsidRPr="00275EC6">
        <w:rPr>
          <w:rFonts w:asciiTheme="minorHAnsi" w:eastAsiaTheme="minorHAnsi" w:hAnsiTheme="minorHAnsi"/>
        </w:rPr>
        <w:t xml:space="preserve"> 확장성</w:t>
      </w:r>
      <w:r w:rsidRPr="00275EC6">
        <w:rPr>
          <w:rFonts w:asciiTheme="minorHAnsi" w:eastAsiaTheme="minorHAnsi" w:hAnsiTheme="minorHAnsi" w:hint="eastAsia"/>
        </w:rPr>
        <w:t xml:space="preserve">이 </w:t>
      </w:r>
      <w:r w:rsidRPr="00275EC6">
        <w:rPr>
          <w:rFonts w:asciiTheme="minorHAnsi" w:eastAsiaTheme="minorHAnsi" w:hAnsiTheme="minorHAnsi"/>
        </w:rPr>
        <w:t xml:space="preserve">뛰어난 딥 러닝 기술을 기반으로 </w:t>
      </w:r>
      <w:r w:rsidR="00117628">
        <w:rPr>
          <w:rFonts w:asciiTheme="minorHAnsi" w:eastAsiaTheme="minorHAnsi" w:hAnsiTheme="minorHAnsi" w:hint="eastAsia"/>
        </w:rPr>
        <w:t>한다는 점이다</w:t>
      </w:r>
      <w:r>
        <w:rPr>
          <w:rFonts w:hint="eastAsia"/>
        </w:rPr>
        <w:t>.</w:t>
      </w:r>
    </w:p>
    <w:p w:rsidR="00C71E88" w:rsidRDefault="00C71E88" w:rsidP="00970072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본 서비스에서 필요한 기능은 </w:t>
      </w:r>
      <w:r>
        <w:rPr>
          <w:rFonts w:asciiTheme="minorHAnsi" w:eastAsiaTheme="minorHAnsi" w:hAnsiTheme="minorHAnsi"/>
          <w:lang w:val="en-GB"/>
        </w:rPr>
        <w:t>‘</w:t>
      </w:r>
      <w:r>
        <w:rPr>
          <w:rFonts w:asciiTheme="minorHAnsi" w:eastAsiaTheme="minorHAnsi" w:hAnsiTheme="minorHAnsi" w:hint="eastAsia"/>
          <w:lang w:val="en-GB"/>
        </w:rPr>
        <w:t>D</w:t>
      </w:r>
      <w:r>
        <w:rPr>
          <w:rFonts w:asciiTheme="minorHAnsi" w:eastAsiaTheme="minorHAnsi" w:hAnsiTheme="minorHAnsi"/>
          <w:lang w:val="en-GB"/>
        </w:rPr>
        <w:t>etecting Text in an Image’</w:t>
      </w:r>
      <w:r>
        <w:rPr>
          <w:rFonts w:asciiTheme="minorHAnsi" w:eastAsiaTheme="minorHAnsi" w:hAnsiTheme="minorHAnsi" w:hint="eastAsia"/>
          <w:lang w:val="en-GB"/>
        </w:rPr>
        <w:t xml:space="preserve"> 기능이며, 대략적인 동작 과정은 아래와 같다</w:t>
      </w:r>
      <w:r w:rsidR="00EE1EDA">
        <w:rPr>
          <w:rFonts w:asciiTheme="minorHAnsi" w:eastAsiaTheme="minorHAnsi" w:hAnsiTheme="minorHAnsi" w:hint="eastAsia"/>
          <w:lang w:val="en-GB"/>
        </w:rPr>
        <w:t xml:space="preserve">(참고 </w:t>
      </w:r>
      <w:r w:rsidR="00EE1EDA">
        <w:rPr>
          <w:rFonts w:asciiTheme="minorHAnsi" w:eastAsiaTheme="minorHAnsi" w:hAnsiTheme="minorHAnsi"/>
          <w:lang w:val="en-GB"/>
        </w:rPr>
        <w:t xml:space="preserve">: </w:t>
      </w:r>
      <w:hyperlink r:id="rId12" w:history="1">
        <w:r w:rsidR="00EE1EDA" w:rsidRPr="001E4F2D">
          <w:rPr>
            <w:rStyle w:val="af1"/>
            <w:rFonts w:asciiTheme="minorHAnsi" w:eastAsiaTheme="minorHAnsi" w:hAnsiTheme="minorHAnsi"/>
            <w:lang w:val="en-GB"/>
          </w:rPr>
          <w:t>https://docs.aws.amazon.com/ko_kr/rekognition/latest/dg/text-detecting-text-procedure.html</w:t>
        </w:r>
      </w:hyperlink>
      <w:r w:rsidR="00EE1EDA">
        <w:rPr>
          <w:rFonts w:asciiTheme="minorHAnsi" w:eastAsiaTheme="minorHAnsi" w:hAnsiTheme="minorHAnsi"/>
          <w:lang w:val="en-GB"/>
        </w:rPr>
        <w:t xml:space="preserve"> )</w:t>
      </w:r>
      <w:r>
        <w:rPr>
          <w:rFonts w:asciiTheme="minorHAnsi" w:eastAsiaTheme="minorHAnsi" w:hAnsiTheme="minorHAnsi" w:hint="eastAsia"/>
          <w:lang w:val="en-GB"/>
        </w:rPr>
        <w:t>.</w:t>
      </w:r>
    </w:p>
    <w:p w:rsidR="00970072" w:rsidRDefault="00970072" w:rsidP="00A202A3">
      <w:pPr>
        <w:pStyle w:val="Indent2"/>
        <w:ind w:leftChars="767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- </w:t>
      </w:r>
      <w:r w:rsidR="00A202A3">
        <w:rPr>
          <w:rFonts w:asciiTheme="minorHAnsi" w:eastAsiaTheme="minorHAnsi" w:hAnsiTheme="minorHAnsi"/>
          <w:lang w:val="en-GB"/>
        </w:rPr>
        <w:t xml:space="preserve">AmazonRekognitionFullAccess </w:t>
      </w:r>
      <w:r w:rsidR="00A202A3">
        <w:rPr>
          <w:rFonts w:asciiTheme="minorHAnsi" w:eastAsiaTheme="minorHAnsi" w:hAnsiTheme="minorHAnsi" w:hint="eastAsia"/>
          <w:lang w:val="en-GB"/>
        </w:rPr>
        <w:t xml:space="preserve">권한과 </w:t>
      </w:r>
      <w:r w:rsidR="00A202A3">
        <w:rPr>
          <w:rFonts w:asciiTheme="minorHAnsi" w:eastAsiaTheme="minorHAnsi" w:hAnsiTheme="minorHAnsi"/>
          <w:lang w:val="en-GB"/>
        </w:rPr>
        <w:t xml:space="preserve">AmazonS3ReadOnlyAccess </w:t>
      </w:r>
      <w:r w:rsidR="00A202A3">
        <w:rPr>
          <w:rFonts w:asciiTheme="minorHAnsi" w:eastAsiaTheme="minorHAnsi" w:hAnsiTheme="minorHAnsi" w:hint="eastAsia"/>
          <w:lang w:val="en-GB"/>
        </w:rPr>
        <w:t xml:space="preserve">권한을 가진 </w:t>
      </w:r>
      <w:r w:rsidR="00A202A3">
        <w:rPr>
          <w:rFonts w:asciiTheme="minorHAnsi" w:eastAsiaTheme="minorHAnsi" w:hAnsiTheme="minorHAnsi"/>
          <w:lang w:val="en-GB"/>
        </w:rPr>
        <w:t xml:space="preserve">IAM </w:t>
      </w:r>
      <w:r w:rsidR="00A202A3">
        <w:rPr>
          <w:rFonts w:asciiTheme="minorHAnsi" w:eastAsiaTheme="minorHAnsi" w:hAnsiTheme="minorHAnsi" w:hint="eastAsia"/>
          <w:lang w:val="en-GB"/>
        </w:rPr>
        <w:t>사용자를 만들어 업데이트</w:t>
      </w:r>
    </w:p>
    <w:p w:rsidR="00A202A3" w:rsidRDefault="00A202A3" w:rsidP="00A202A3">
      <w:pPr>
        <w:pStyle w:val="Indent2"/>
        <w:ind w:leftChars="767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r>
        <w:rPr>
          <w:rFonts w:asciiTheme="minorHAnsi" w:eastAsiaTheme="minorHAnsi" w:hAnsiTheme="minorHAnsi"/>
          <w:lang w:val="en-GB"/>
        </w:rPr>
        <w:t xml:space="preserve">AWS CLI </w:t>
      </w:r>
      <w:r>
        <w:rPr>
          <w:rFonts w:asciiTheme="minorHAnsi" w:eastAsiaTheme="minorHAnsi" w:hAnsiTheme="minorHAnsi" w:hint="eastAsia"/>
          <w:lang w:val="en-GB"/>
        </w:rPr>
        <w:t xml:space="preserve">와 </w:t>
      </w:r>
      <w:r>
        <w:rPr>
          <w:rFonts w:asciiTheme="minorHAnsi" w:eastAsiaTheme="minorHAnsi" w:hAnsiTheme="minorHAnsi"/>
          <w:lang w:val="en-GB"/>
        </w:rPr>
        <w:t>AWS SDK</w:t>
      </w:r>
      <w:r>
        <w:rPr>
          <w:rFonts w:asciiTheme="minorHAnsi" w:eastAsiaTheme="minorHAnsi" w:hAnsiTheme="minorHAnsi" w:hint="eastAsia"/>
          <w:lang w:val="en-GB"/>
        </w:rPr>
        <w:t>를 설치 및 구성</w:t>
      </w:r>
    </w:p>
    <w:p w:rsidR="00C71E88" w:rsidRPr="00C71E88" w:rsidRDefault="00C71E88" w:rsidP="00C71E8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r w:rsidRPr="00C71E88">
        <w:rPr>
          <w:rFonts w:asciiTheme="minorHAnsi" w:eastAsiaTheme="minorHAnsi" w:hAnsiTheme="minorHAnsi" w:hint="eastAsia"/>
          <w:lang w:val="en-GB"/>
        </w:rPr>
        <w:t xml:space="preserve">input image를 </w:t>
      </w:r>
      <w:r w:rsidRPr="00C71E88">
        <w:rPr>
          <w:rFonts w:asciiTheme="minorHAnsi" w:eastAsiaTheme="minorHAnsi" w:hAnsiTheme="minorHAnsi"/>
          <w:lang w:val="en-GB"/>
        </w:rPr>
        <w:t xml:space="preserve">byte </w:t>
      </w:r>
      <w:r w:rsidRPr="00C71E88">
        <w:rPr>
          <w:rFonts w:asciiTheme="minorHAnsi" w:eastAsiaTheme="minorHAnsi" w:hAnsiTheme="minorHAnsi" w:hint="eastAsia"/>
          <w:lang w:val="en-GB"/>
        </w:rPr>
        <w:t>배열(</w:t>
      </w:r>
      <w:r w:rsidRPr="00C71E88">
        <w:rPr>
          <w:rFonts w:asciiTheme="minorHAnsi" w:eastAsiaTheme="minorHAnsi" w:hAnsiTheme="minorHAnsi"/>
          <w:lang w:val="en-GB"/>
        </w:rPr>
        <w:t xml:space="preserve">base 64 인코딩 </w:t>
      </w:r>
      <w:r w:rsidRPr="00C71E88">
        <w:rPr>
          <w:rFonts w:asciiTheme="minorHAnsi" w:eastAsiaTheme="minorHAnsi" w:hAnsiTheme="minorHAnsi" w:hint="eastAsia"/>
          <w:lang w:val="en-GB"/>
        </w:rPr>
        <w:t>이미지 바이트)</w:t>
      </w:r>
      <w:r w:rsidRPr="00C71E88">
        <w:rPr>
          <w:rFonts w:asciiTheme="minorHAnsi" w:eastAsiaTheme="minorHAnsi" w:hAnsiTheme="minorHAnsi"/>
          <w:lang w:val="en-GB"/>
        </w:rPr>
        <w:t xml:space="preserve"> </w:t>
      </w:r>
      <w:r w:rsidRPr="00C71E88">
        <w:rPr>
          <w:rFonts w:asciiTheme="minorHAnsi" w:eastAsiaTheme="minorHAnsi" w:hAnsiTheme="minorHAnsi" w:hint="eastAsia"/>
          <w:lang w:val="en-GB"/>
        </w:rPr>
        <w:t xml:space="preserve">또는 </w:t>
      </w:r>
      <w:r w:rsidRPr="00C71E88">
        <w:rPr>
          <w:rFonts w:asciiTheme="minorHAnsi" w:eastAsiaTheme="minorHAnsi" w:hAnsiTheme="minorHAnsi"/>
          <w:lang w:val="en-GB"/>
        </w:rPr>
        <w:t xml:space="preserve">Amazon S3 </w:t>
      </w:r>
      <w:r w:rsidRPr="00C71E88">
        <w:rPr>
          <w:rFonts w:asciiTheme="minorHAnsi" w:eastAsiaTheme="minorHAnsi" w:hAnsiTheme="minorHAnsi" w:hint="eastAsia"/>
          <w:lang w:val="en-GB"/>
        </w:rPr>
        <w:t>객체로 제공</w:t>
      </w:r>
      <w:r w:rsidR="00A202A3">
        <w:rPr>
          <w:rFonts w:asciiTheme="minorHAnsi" w:eastAsiaTheme="minorHAnsi" w:hAnsiTheme="minorHAnsi" w:hint="eastAsia"/>
          <w:lang w:val="en-GB"/>
        </w:rPr>
        <w:t xml:space="preserve">(이미지 </w:t>
      </w:r>
      <w:r w:rsidR="00A202A3">
        <w:rPr>
          <w:rFonts w:asciiTheme="minorHAnsi" w:eastAsiaTheme="minorHAnsi" w:hAnsiTheme="minorHAnsi"/>
          <w:lang w:val="en-GB"/>
        </w:rPr>
        <w:t>S3</w:t>
      </w:r>
      <w:r w:rsidR="00A202A3">
        <w:rPr>
          <w:rFonts w:asciiTheme="minorHAnsi" w:eastAsiaTheme="minorHAnsi" w:hAnsiTheme="minorHAnsi" w:hint="eastAsia"/>
          <w:lang w:val="en-GB"/>
        </w:rPr>
        <w:t>버킷에 업로드)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* Amazon S3(Amazon Simple Stroage Service) : </w:t>
      </w:r>
      <w:r>
        <w:rPr>
          <w:rFonts w:asciiTheme="minorHAnsi" w:eastAsiaTheme="minorHAnsi" w:hAnsiTheme="minorHAnsi" w:hint="eastAsia"/>
          <w:lang w:val="en-GB"/>
        </w:rPr>
        <w:t>인터넷용 스토리지 서비스로,</w:t>
      </w:r>
      <w:r>
        <w:rPr>
          <w:rFonts w:asciiTheme="minorHAnsi" w:eastAsiaTheme="minorHAnsi" w:hAnsiTheme="minorHAnsi"/>
          <w:lang w:val="en-GB"/>
        </w:rPr>
        <w:t xml:space="preserve"> Amazon S3</w:t>
      </w:r>
      <w:r>
        <w:rPr>
          <w:rFonts w:asciiTheme="minorHAnsi" w:eastAsiaTheme="minorHAnsi" w:hAnsiTheme="minorHAnsi" w:hint="eastAsia"/>
          <w:lang w:val="en-GB"/>
        </w:rPr>
        <w:t>에서 제공하는 단순한 웹 서비스 인터페이스를 사용하여 웹에서 언제 어디서나 원하는 양의 데이터를 저장하고 검색 가능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참고 </w:t>
      </w:r>
      <w:r>
        <w:rPr>
          <w:rFonts w:asciiTheme="minorHAnsi" w:eastAsiaTheme="minorHAnsi" w:hAnsiTheme="minorHAnsi"/>
          <w:lang w:val="en-GB"/>
        </w:rPr>
        <w:t xml:space="preserve">: </w:t>
      </w:r>
      <w:hyperlink r:id="rId13" w:history="1">
        <w:r w:rsidR="00A202A3" w:rsidRPr="001B2F31">
          <w:rPr>
            <w:rStyle w:val="af1"/>
          </w:rPr>
          <w:t>https://docs.aws.amazon.com/ko_kr/AmazonS3/latest/user-guide/create-configure-bucket.html</w:t>
        </w:r>
      </w:hyperlink>
      <w:r w:rsidR="00A202A3">
        <w:t xml:space="preserve"> 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- input image</w:t>
      </w:r>
      <w:r>
        <w:rPr>
          <w:rFonts w:asciiTheme="minorHAnsi" w:eastAsiaTheme="minorHAnsi" w:hAnsiTheme="minorHAnsi" w:hint="eastAsia"/>
          <w:lang w:val="en-GB"/>
        </w:rPr>
        <w:t xml:space="preserve">로 </w:t>
      </w:r>
      <w:r>
        <w:rPr>
          <w:rFonts w:asciiTheme="minorHAnsi" w:eastAsiaTheme="minorHAnsi" w:hAnsiTheme="minorHAnsi"/>
          <w:lang w:val="en-GB"/>
        </w:rPr>
        <w:t xml:space="preserve">DetectText </w:t>
      </w:r>
      <w:r>
        <w:rPr>
          <w:rFonts w:asciiTheme="minorHAnsi" w:eastAsiaTheme="minorHAnsi" w:hAnsiTheme="minorHAnsi" w:hint="eastAsia"/>
          <w:lang w:val="en-GB"/>
        </w:rPr>
        <w:t>작업 요청</w:t>
      </w:r>
      <w:r w:rsidR="00D10D28">
        <w:rPr>
          <w:rFonts w:asciiTheme="minorHAnsi" w:eastAsiaTheme="minorHAnsi" w:hAnsiTheme="minorHAnsi" w:hint="eastAsia"/>
          <w:lang w:val="en-GB"/>
        </w:rPr>
        <w:t>(</w:t>
      </w:r>
      <w:r w:rsidR="00D10D28">
        <w:rPr>
          <w:rFonts w:asciiTheme="minorHAnsi" w:eastAsiaTheme="minorHAnsi" w:hAnsiTheme="minorHAnsi"/>
          <w:lang w:val="en-GB"/>
        </w:rPr>
        <w:t xml:space="preserve">OCR </w:t>
      </w:r>
      <w:r w:rsidR="00D10D28">
        <w:rPr>
          <w:rFonts w:asciiTheme="minorHAnsi" w:eastAsiaTheme="minorHAnsi" w:hAnsiTheme="minorHAnsi" w:hint="eastAsia"/>
          <w:lang w:val="en-GB"/>
        </w:rPr>
        <w:t>부분</w:t>
      </w:r>
      <w:r w:rsidR="00D10D28">
        <w:rPr>
          <w:rFonts w:asciiTheme="minorHAnsi" w:eastAsiaTheme="minorHAnsi" w:hAnsiTheme="minorHAnsi"/>
          <w:lang w:val="en-GB"/>
        </w:rPr>
        <w:t>)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r>
        <w:rPr>
          <w:rFonts w:asciiTheme="minorHAnsi" w:eastAsiaTheme="minorHAnsi" w:hAnsiTheme="minorHAnsi"/>
          <w:lang w:val="en-GB"/>
        </w:rPr>
        <w:t xml:space="preserve">DetectText </w:t>
      </w:r>
      <w:r>
        <w:rPr>
          <w:rFonts w:asciiTheme="minorHAnsi" w:eastAsiaTheme="minorHAnsi" w:hAnsiTheme="minorHAnsi" w:hint="eastAsia"/>
          <w:lang w:val="en-GB"/>
        </w:rPr>
        <w:t xml:space="preserve">작업은 이미지 분석 후 </w:t>
      </w:r>
      <w:r>
        <w:rPr>
          <w:rFonts w:asciiTheme="minorHAnsi" w:eastAsiaTheme="minorHAnsi" w:hAnsiTheme="minorHAnsi"/>
          <w:lang w:val="en-GB"/>
        </w:rPr>
        <w:t xml:space="preserve">TextDetections </w:t>
      </w:r>
      <w:r>
        <w:rPr>
          <w:rFonts w:asciiTheme="minorHAnsi" w:eastAsiaTheme="minorHAnsi" w:hAnsiTheme="minorHAnsi" w:hint="eastAsia"/>
          <w:lang w:val="en-GB"/>
        </w:rPr>
        <w:t>배열 반환, 이때 각 요소(</w:t>
      </w:r>
      <w:r>
        <w:rPr>
          <w:rFonts w:asciiTheme="minorHAnsi" w:eastAsiaTheme="minorHAnsi" w:hAnsiTheme="minorHAnsi"/>
          <w:lang w:val="en-GB"/>
        </w:rPr>
        <w:t>TextDetection)</w:t>
      </w:r>
      <w:r>
        <w:rPr>
          <w:rFonts w:asciiTheme="minorHAnsi" w:eastAsiaTheme="minorHAnsi" w:hAnsiTheme="minorHAnsi" w:hint="eastAsia"/>
          <w:lang w:val="en-GB"/>
        </w:rPr>
        <w:t xml:space="preserve">는 이미지에서 감지 된 </w:t>
      </w:r>
      <w:r w:rsidR="00EA4691">
        <w:rPr>
          <w:rFonts w:asciiTheme="minorHAnsi" w:eastAsiaTheme="minorHAnsi" w:hAnsiTheme="minorHAnsi"/>
          <w:lang w:val="en-GB"/>
        </w:rPr>
        <w:t>LINE</w:t>
      </w:r>
      <w:r>
        <w:rPr>
          <w:rFonts w:asciiTheme="minorHAnsi" w:eastAsiaTheme="minorHAnsi" w:hAnsiTheme="minorHAnsi" w:hint="eastAsia"/>
          <w:lang w:val="en-GB"/>
        </w:rPr>
        <w:t xml:space="preserve">이나 </w:t>
      </w:r>
      <w:r w:rsidR="00EA4691">
        <w:rPr>
          <w:rFonts w:asciiTheme="minorHAnsi" w:eastAsiaTheme="minorHAnsi" w:hAnsiTheme="minorHAnsi" w:hint="eastAsia"/>
          <w:lang w:val="en-GB"/>
        </w:rPr>
        <w:t>WORD</w:t>
      </w:r>
      <w:r>
        <w:rPr>
          <w:rFonts w:asciiTheme="minorHAnsi" w:eastAsiaTheme="minorHAnsi" w:hAnsiTheme="minorHAnsi" w:hint="eastAsia"/>
          <w:lang w:val="en-GB"/>
        </w:rPr>
        <w:t>를 나타냄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- TextDetection</w:t>
      </w:r>
      <w:r>
        <w:rPr>
          <w:rFonts w:asciiTheme="minorHAnsi" w:eastAsiaTheme="minorHAnsi" w:hAnsiTheme="minorHAnsi" w:hint="eastAsia"/>
          <w:lang w:val="en-GB"/>
        </w:rPr>
        <w:t>마다 DetectText는 다음 정보를 반환</w:t>
      </w:r>
    </w:p>
    <w:p w:rsidR="00C71E88" w:rsidRDefault="00C71E88" w:rsidP="00C71E88">
      <w:pPr>
        <w:pStyle w:val="Indent2"/>
        <w:ind w:leftChars="805" w:left="1610" w:right="200" w:firstLine="233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77A5938C" wp14:editId="261A58C6">
            <wp:extent cx="2188210" cy="144861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059" cy="14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88" w:rsidRDefault="00C71E88" w:rsidP="00C71E88">
      <w:pPr>
        <w:pStyle w:val="Indent2"/>
        <w:numPr>
          <w:ilvl w:val="0"/>
          <w:numId w:val="31"/>
        </w:numPr>
        <w:ind w:leftChars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lastRenderedPageBreak/>
        <w:t>위 그림에 대한 예시</w:t>
      </w:r>
      <w:r w:rsidR="00EE1EDA">
        <w:rPr>
          <w:rFonts w:asciiTheme="minorHAnsi" w:eastAsiaTheme="minorHAnsi" w:hAnsiTheme="minorHAnsi" w:hint="eastAsia"/>
          <w:lang w:val="en-GB"/>
        </w:rPr>
        <w:t>(</w:t>
      </w:r>
      <w:r w:rsidR="00911011">
        <w:rPr>
          <w:rFonts w:asciiTheme="minorHAnsi" w:eastAsiaTheme="minorHAnsi" w:hAnsiTheme="minorHAnsi" w:hint="eastAsia"/>
          <w:lang w:val="en-GB"/>
        </w:rPr>
        <w:t xml:space="preserve">객체 형태 </w:t>
      </w:r>
      <w:r w:rsidR="00EE1EDA">
        <w:rPr>
          <w:rFonts w:asciiTheme="minorHAnsi" w:eastAsiaTheme="minorHAnsi" w:hAnsiTheme="minorHAnsi" w:hint="eastAsia"/>
          <w:lang w:val="en-GB"/>
        </w:rPr>
        <w:t xml:space="preserve">아래 </w:t>
      </w:r>
      <w:r w:rsidR="00CD4CBA">
        <w:rPr>
          <w:rFonts w:asciiTheme="minorHAnsi" w:eastAsiaTheme="minorHAnsi" w:hAnsiTheme="minorHAnsi" w:hint="eastAsia"/>
          <w:lang w:val="en-GB"/>
        </w:rPr>
        <w:t>이미지</w:t>
      </w:r>
      <w:r w:rsidR="00EE1EDA">
        <w:rPr>
          <w:rFonts w:asciiTheme="minorHAnsi" w:eastAsiaTheme="minorHAnsi" w:hAnsiTheme="minorHAnsi" w:hint="eastAsia"/>
          <w:lang w:val="en-GB"/>
        </w:rPr>
        <w:t xml:space="preserve"> 참고)</w:t>
      </w:r>
    </w:p>
    <w:p w:rsidR="00D5762D" w:rsidRDefault="00D5762D" w:rsidP="00D5762D">
      <w:pPr>
        <w:pStyle w:val="Indent2"/>
        <w:ind w:leftChars="0" w:left="1843" w:right="200"/>
        <w:rPr>
          <w:rFonts w:asciiTheme="minorHAnsi" w:eastAsiaTheme="minorHAnsi" w:hAnsiTheme="minorHAnsi"/>
          <w:lang w:val="en-GB"/>
        </w:rPr>
      </w:pPr>
    </w:p>
    <w:tbl>
      <w:tblPr>
        <w:tblStyle w:val="af0"/>
        <w:tblW w:w="0" w:type="auto"/>
        <w:tblInd w:w="1610" w:type="dxa"/>
        <w:tblLook w:val="04A0" w:firstRow="1" w:lastRow="0" w:firstColumn="1" w:lastColumn="0" w:noHBand="0" w:noVBand="1"/>
      </w:tblPr>
      <w:tblGrid>
        <w:gridCol w:w="1611"/>
        <w:gridCol w:w="3295"/>
        <w:gridCol w:w="3140"/>
      </w:tblGrid>
      <w:tr w:rsidR="00C71E88" w:rsidTr="00C71E88">
        <w:tc>
          <w:tcPr>
            <w:tcW w:w="1611" w:type="dxa"/>
            <w:shd w:val="clear" w:color="auto" w:fill="E7E6E6" w:themeFill="background2"/>
          </w:tcPr>
          <w:p w:rsidR="00C71E88" w:rsidRPr="00C71E88" w:rsidRDefault="00C71E88" w:rsidP="00C71E8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8"/>
                <w:lang w:val="en-GB"/>
              </w:rPr>
              <w:t>정보</w:t>
            </w:r>
          </w:p>
        </w:tc>
        <w:tc>
          <w:tcPr>
            <w:tcW w:w="3295" w:type="dxa"/>
            <w:shd w:val="clear" w:color="auto" w:fill="E7E6E6" w:themeFill="background2"/>
          </w:tcPr>
          <w:p w:rsidR="00C71E88" w:rsidRPr="00C71E88" w:rsidRDefault="00C71E88" w:rsidP="00C71E8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8"/>
                <w:lang w:val="en-GB"/>
              </w:rPr>
              <w:t>내용</w:t>
            </w:r>
          </w:p>
        </w:tc>
        <w:tc>
          <w:tcPr>
            <w:tcW w:w="3140" w:type="dxa"/>
            <w:shd w:val="clear" w:color="auto" w:fill="E7E6E6" w:themeFill="background2"/>
          </w:tcPr>
          <w:p w:rsidR="00C71E88" w:rsidRPr="00C71E88" w:rsidRDefault="00C71E88" w:rsidP="00C71E8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8"/>
                <w:lang w:val="en-GB"/>
              </w:rPr>
              <w:t>예시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DetectedText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감지 된 텍스트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b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ut keep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Id/ParentId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W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ord와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Line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의 관계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-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W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ORD는 자신이 포함된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LINE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 xml:space="preserve">id 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값을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parentId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로 가짐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b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ut keep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id=3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>
              <w:rPr>
                <w:rFonts w:asciiTheme="minorHAnsi" w:eastAsiaTheme="minorHAnsi" w:hAnsiTheme="minorHAnsi" w:hint="eastAsia"/>
                <w:sz w:val="16"/>
                <w:lang w:val="en-GB"/>
              </w:rPr>
              <w:t>b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ut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id=8, parentId=3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keep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id=9, parentId=3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Geometry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이미지에서 텍스트 위치 확인</w:t>
            </w:r>
          </w:p>
        </w:tc>
        <w:tc>
          <w:tcPr>
            <w:tcW w:w="3140" w:type="dxa"/>
          </w:tcPr>
          <w:p w:rsid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 xml:space="preserve">- 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BoundingBox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(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텍스트를 둘러싼 직사각형 객체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)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 xml:space="preserve">- 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Polygon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(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각 꼭</w:t>
            </w:r>
            <w:r w:rsidR="00275EC6">
              <w:rPr>
                <w:rFonts w:asciiTheme="minorHAnsi" w:eastAsiaTheme="minorHAnsi" w:hAnsiTheme="minorHAnsi" w:hint="eastAsia"/>
                <w:sz w:val="16"/>
                <w:lang w:val="en-GB"/>
              </w:rPr>
              <w:t>지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점의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x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축,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 xml:space="preserve"> y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축)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Confidence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감지된 텍스트와 경계 상자의 정확성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0~100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6"/>
                <w:lang w:val="en-GB"/>
              </w:rPr>
              <w:t>사이의 실수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Type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감지된 텍스트의 유형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W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ORD/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LINE</w:t>
            </w:r>
          </w:p>
        </w:tc>
      </w:tr>
    </w:tbl>
    <w:p w:rsidR="00C71E88" w:rsidRDefault="00002E34" w:rsidP="00275EC6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 w:rsidR="00911011"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 w:rsidR="00EE1EDA">
        <w:rPr>
          <w:noProof/>
        </w:rPr>
        <w:drawing>
          <wp:inline distT="0" distB="0" distL="0" distR="0" wp14:anchorId="5BCC6198" wp14:editId="4AC8F0DD">
            <wp:extent cx="2470150" cy="3452327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685" cy="34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11" w:rsidRDefault="00911011" w:rsidP="00275EC6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</w:p>
    <w:p w:rsidR="00275EC6" w:rsidRDefault="00275EC6" w:rsidP="00275EC6">
      <w:pPr>
        <w:pStyle w:val="20"/>
        <w:tabs>
          <w:tab w:val="clear" w:pos="10440"/>
        </w:tabs>
        <w:ind w:left="680" w:right="200" w:hanging="113"/>
        <w:rPr>
          <w:lang w:val="en-GB"/>
        </w:rPr>
      </w:pPr>
      <w:bookmarkStart w:id="5" w:name="_MS_Azure"/>
      <w:bookmarkEnd w:id="5"/>
      <w:r>
        <w:rPr>
          <w:rFonts w:hint="eastAsia"/>
          <w:lang w:val="en-GB"/>
        </w:rPr>
        <w:t>MS</w:t>
      </w:r>
      <w:r w:rsidR="00D6146D">
        <w:rPr>
          <w:rFonts w:hint="eastAsia"/>
          <w:lang w:val="en-GB"/>
        </w:rPr>
        <w:t xml:space="preserve"> Azure</w:t>
      </w:r>
    </w:p>
    <w:p w:rsidR="00CA684F" w:rsidRPr="00EA4691" w:rsidRDefault="00275EC6" w:rsidP="000D68A3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/>
          <w:lang w:val="en-GB"/>
        </w:rPr>
        <w:t>Microsoft Azure</w:t>
      </w:r>
      <w:r w:rsidRPr="00EA4691">
        <w:rPr>
          <w:rFonts w:asciiTheme="minorHAnsi" w:eastAsiaTheme="minorHAnsi" w:hAnsiTheme="minorHAnsi" w:hint="eastAsia"/>
          <w:lang w:val="en-GB"/>
        </w:rPr>
        <w:t xml:space="preserve">는 </w:t>
      </w:r>
      <w:r w:rsidR="00D6146D" w:rsidRPr="00EA4691">
        <w:rPr>
          <w:rFonts w:asciiTheme="minorHAnsi" w:eastAsiaTheme="minorHAnsi" w:hAnsiTheme="minorHAnsi" w:hint="eastAsia"/>
          <w:lang w:val="en-GB"/>
        </w:rPr>
        <w:t>Computer Vision AP</w:t>
      </w:r>
      <w:r w:rsidR="00D6146D" w:rsidRPr="00EA4691">
        <w:rPr>
          <w:rFonts w:asciiTheme="minorHAnsi" w:eastAsiaTheme="minorHAnsi" w:hAnsiTheme="minorHAnsi"/>
          <w:lang w:val="en-GB"/>
        </w:rPr>
        <w:t>I</w:t>
      </w:r>
      <w:r w:rsidR="00D6146D" w:rsidRPr="00EA4691">
        <w:rPr>
          <w:rFonts w:asciiTheme="minorHAnsi" w:eastAsiaTheme="minorHAnsi" w:hAnsiTheme="minorHAnsi" w:hint="eastAsia"/>
          <w:lang w:val="en-GB"/>
        </w:rPr>
        <w:t xml:space="preserve">로 </w:t>
      </w:r>
      <w:r w:rsidR="00D6146D" w:rsidRPr="00EA4691">
        <w:rPr>
          <w:rFonts w:asciiTheme="minorHAnsi" w:eastAsiaTheme="minorHAnsi" w:hAnsiTheme="minorHAnsi"/>
          <w:lang w:val="en-GB"/>
        </w:rPr>
        <w:t>OCR API</w:t>
      </w:r>
      <w:r w:rsidR="00D6146D" w:rsidRPr="00EA4691">
        <w:rPr>
          <w:rFonts w:asciiTheme="minorHAnsi" w:eastAsiaTheme="minorHAnsi" w:hAnsiTheme="minorHAnsi" w:hint="eastAsia"/>
          <w:lang w:val="en-GB"/>
        </w:rPr>
        <w:t>를 제공한다.</w:t>
      </w:r>
      <w:r w:rsidR="00D6146D" w:rsidRPr="00EA4691">
        <w:rPr>
          <w:rFonts w:asciiTheme="minorHAnsi" w:eastAsiaTheme="minorHAnsi" w:hAnsiTheme="minorHAnsi"/>
          <w:lang w:val="en-GB"/>
        </w:rPr>
        <w:t xml:space="preserve"> </w:t>
      </w:r>
      <w:r w:rsidR="00D6146D" w:rsidRPr="00EA4691">
        <w:rPr>
          <w:rFonts w:asciiTheme="minorHAnsi" w:eastAsiaTheme="minorHAnsi" w:hAnsiTheme="minorHAnsi" w:hint="eastAsia"/>
          <w:lang w:val="en-GB"/>
        </w:rPr>
        <w:t xml:space="preserve">Computer Vision의 </w:t>
      </w:r>
      <w:r w:rsidR="00892732">
        <w:rPr>
          <w:rFonts w:asciiTheme="minorHAnsi" w:eastAsiaTheme="minorHAnsi" w:hAnsiTheme="minorHAnsi"/>
          <w:lang w:val="en-GB"/>
        </w:rPr>
        <w:t xml:space="preserve">OCR </w:t>
      </w:r>
      <w:r w:rsidR="00892732">
        <w:rPr>
          <w:rFonts w:asciiTheme="minorHAnsi" w:eastAsiaTheme="minorHAnsi" w:hAnsiTheme="minorHAnsi" w:hint="eastAsia"/>
          <w:lang w:val="en-GB"/>
        </w:rPr>
        <w:t xml:space="preserve">기술은 </w:t>
      </w:r>
      <w:r w:rsidR="00D6146D" w:rsidRPr="00EA4691">
        <w:rPr>
          <w:rFonts w:asciiTheme="minorHAnsi" w:eastAsiaTheme="minorHAnsi" w:hAnsiTheme="minorHAnsi" w:hint="eastAsia"/>
          <w:lang w:val="en-GB"/>
        </w:rPr>
        <w:t>이미지에서 텍스트 콘텐츠를 감지하고 식별된 텍스트를 기계로 판독 가능한 문자 스트림으로 추출한다.</w:t>
      </w:r>
      <w:r w:rsidR="00D6146D" w:rsidRPr="00EA4691">
        <w:rPr>
          <w:rFonts w:asciiTheme="minorHAnsi" w:eastAsiaTheme="minorHAnsi" w:hAnsiTheme="minorHAnsi"/>
          <w:lang w:val="en-GB"/>
        </w:rPr>
        <w:t xml:space="preserve"> </w:t>
      </w:r>
      <w:r w:rsidR="000D68A3">
        <w:rPr>
          <w:rFonts w:asciiTheme="minorHAnsi" w:eastAsiaTheme="minorHAnsi" w:hAnsiTheme="minorHAnsi" w:hint="eastAsia"/>
          <w:lang w:val="en-GB"/>
        </w:rPr>
        <w:t>또한,</w:t>
      </w:r>
      <w:r w:rsidR="000D68A3">
        <w:rPr>
          <w:rFonts w:asciiTheme="minorHAnsi" w:eastAsiaTheme="minorHAnsi" w:hAnsiTheme="minorHAnsi"/>
          <w:lang w:val="en-GB"/>
        </w:rPr>
        <w:t xml:space="preserve"> </w:t>
      </w:r>
      <w:r w:rsidR="00117628" w:rsidRPr="00EA4691">
        <w:rPr>
          <w:rFonts w:asciiTheme="minorHAnsi" w:eastAsiaTheme="minorHAnsi" w:hAnsiTheme="minorHAnsi"/>
          <w:lang w:val="en-GB"/>
        </w:rPr>
        <w:t>25</w:t>
      </w:r>
      <w:r w:rsidR="00117628" w:rsidRPr="00EA4691">
        <w:rPr>
          <w:rFonts w:asciiTheme="minorHAnsi" w:eastAsiaTheme="minorHAnsi" w:hAnsiTheme="minorHAnsi" w:hint="eastAsia"/>
          <w:lang w:val="en-GB"/>
        </w:rPr>
        <w:t>개 언어를 지원하며,</w:t>
      </w:r>
      <w:r w:rsidR="00117628" w:rsidRPr="00EA4691">
        <w:rPr>
          <w:rFonts w:asciiTheme="minorHAnsi" w:eastAsiaTheme="minorHAnsi" w:hAnsiTheme="minorHAnsi"/>
          <w:lang w:val="en-GB"/>
        </w:rPr>
        <w:t xml:space="preserve"> </w:t>
      </w:r>
      <w:r w:rsidR="00117628" w:rsidRPr="00EA4691">
        <w:rPr>
          <w:rFonts w:asciiTheme="minorHAnsi" w:eastAsiaTheme="minorHAnsi" w:hAnsiTheme="minorHAnsi" w:hint="eastAsia"/>
          <w:lang w:val="en-GB"/>
        </w:rPr>
        <w:t>필요한 경우 가로 이미지 축을 중심으로 인식된 텍스트의 회전도를 수정한다</w:t>
      </w:r>
      <w:r w:rsidR="00117628" w:rsidRPr="00EA4691">
        <w:rPr>
          <w:rFonts w:asciiTheme="minorHAnsi" w:eastAsiaTheme="minorHAnsi" w:hAnsiTheme="minorHAnsi"/>
          <w:lang w:val="en-GB"/>
        </w:rPr>
        <w:t>(</w:t>
      </w:r>
      <w:r w:rsidR="00117628" w:rsidRPr="00EA4691">
        <w:rPr>
          <w:rFonts w:asciiTheme="minorHAnsi" w:eastAsiaTheme="minorHAnsi" w:hAnsiTheme="minorHAnsi" w:hint="eastAsia"/>
          <w:lang w:val="en-GB"/>
        </w:rPr>
        <w:t xml:space="preserve">아래 사진 참조 </w:t>
      </w:r>
      <w:r w:rsidR="00117628" w:rsidRPr="00EA4691">
        <w:rPr>
          <w:rFonts w:asciiTheme="minorHAnsi" w:eastAsiaTheme="minorHAnsi" w:hAnsiTheme="minorHAnsi"/>
          <w:lang w:val="en-GB"/>
        </w:rPr>
        <w:t xml:space="preserve">: </w:t>
      </w:r>
      <w:hyperlink r:id="rId16" w:history="1">
        <w:r w:rsidR="000D68A3" w:rsidRPr="001E4F2D">
          <w:rPr>
            <w:rStyle w:val="af1"/>
            <w:rFonts w:asciiTheme="minorHAnsi" w:eastAsiaTheme="minorHAnsi" w:hAnsiTheme="minorHAnsi"/>
            <w:lang w:val="en-GB"/>
          </w:rPr>
          <w:t>https://docs.microsoft.com/ko-kr/azure/cognitive-services/Computer-vision/concept-extracting-text-ocr</w:t>
        </w:r>
      </w:hyperlink>
      <w:r w:rsidR="000D68A3">
        <w:rPr>
          <w:rFonts w:asciiTheme="minorHAnsi" w:eastAsiaTheme="minorHAnsi" w:hAnsiTheme="minorHAnsi" w:hint="eastAsia"/>
          <w:lang w:val="en-GB"/>
        </w:rPr>
        <w:t xml:space="preserve"> </w:t>
      </w:r>
      <w:r w:rsidR="00117628" w:rsidRPr="00EA4691">
        <w:rPr>
          <w:rFonts w:asciiTheme="minorHAnsi" w:eastAsiaTheme="minorHAnsi" w:hAnsiTheme="minorHAnsi"/>
          <w:lang w:val="en-GB"/>
        </w:rPr>
        <w:t>)</w:t>
      </w:r>
      <w:r w:rsidR="00EA4691">
        <w:rPr>
          <w:rFonts w:asciiTheme="minorHAnsi" w:eastAsiaTheme="minorHAnsi" w:hAnsiTheme="minorHAnsi"/>
          <w:lang w:val="en-GB"/>
        </w:rPr>
        <w:t>.</w:t>
      </w:r>
    </w:p>
    <w:p w:rsidR="00117628" w:rsidRPr="00EA4691" w:rsidRDefault="00117628" w:rsidP="00117628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9CD36AA" wp14:editId="70B6CC34">
            <wp:extent cx="3206750" cy="1115031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448" cy="11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28" w:rsidRDefault="00117628" w:rsidP="00117628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 w:hint="eastAsia"/>
          <w:lang w:val="en-GB"/>
        </w:rPr>
        <w:t xml:space="preserve">본 서비스에서 필요한 기능은 </w:t>
      </w:r>
      <w:r w:rsidRPr="00EA4691">
        <w:rPr>
          <w:rFonts w:asciiTheme="minorHAnsi" w:eastAsiaTheme="minorHAnsi" w:hAnsiTheme="minorHAnsi"/>
          <w:lang w:val="en-GB"/>
        </w:rPr>
        <w:t>‘OCR</w:t>
      </w:r>
      <w:r w:rsidRPr="00EA4691">
        <w:rPr>
          <w:rFonts w:asciiTheme="minorHAnsi" w:eastAsiaTheme="minorHAnsi" w:hAnsiTheme="minorHAnsi" w:hint="eastAsia"/>
          <w:lang w:val="en-GB"/>
        </w:rPr>
        <w:t xml:space="preserve">을 사용하여 </w:t>
      </w:r>
      <w:r w:rsidR="000D68A3">
        <w:rPr>
          <w:rFonts w:asciiTheme="minorHAnsi" w:eastAsiaTheme="minorHAnsi" w:hAnsiTheme="minorHAnsi" w:hint="eastAsia"/>
          <w:lang w:val="en-GB"/>
        </w:rPr>
        <w:t xml:space="preserve">인쇄된 </w:t>
      </w:r>
      <w:r w:rsidRPr="00EA4691">
        <w:rPr>
          <w:rFonts w:asciiTheme="minorHAnsi" w:eastAsiaTheme="minorHAnsi" w:hAnsiTheme="minorHAnsi" w:hint="eastAsia"/>
          <w:lang w:val="en-GB"/>
        </w:rPr>
        <w:t>텍스트 추출</w:t>
      </w:r>
      <w:r w:rsidRPr="00EA4691">
        <w:rPr>
          <w:rFonts w:asciiTheme="minorHAnsi" w:eastAsiaTheme="minorHAnsi" w:hAnsiTheme="minorHAnsi"/>
          <w:lang w:val="en-GB"/>
        </w:rPr>
        <w:t>’</w:t>
      </w:r>
      <w:r w:rsidRPr="00EA4691">
        <w:rPr>
          <w:rFonts w:asciiTheme="minorHAnsi" w:eastAsiaTheme="minorHAnsi" w:hAnsiTheme="minorHAnsi" w:hint="eastAsia"/>
          <w:lang w:val="en-GB"/>
        </w:rPr>
        <w:t xml:space="preserve"> 기능이며,</w:t>
      </w:r>
      <w:r w:rsidRPr="00EA4691">
        <w:rPr>
          <w:rFonts w:asciiTheme="minorHAnsi" w:eastAsiaTheme="minorHAnsi" w:hAnsiTheme="minorHAnsi"/>
          <w:lang w:val="en-GB"/>
        </w:rPr>
        <w:t xml:space="preserve"> </w:t>
      </w:r>
      <w:r w:rsidRPr="00EA4691">
        <w:rPr>
          <w:rFonts w:asciiTheme="minorHAnsi" w:eastAsiaTheme="minorHAnsi" w:hAnsiTheme="minorHAnsi" w:hint="eastAsia"/>
          <w:lang w:val="en-GB"/>
        </w:rPr>
        <w:t xml:space="preserve">대략적인 </w:t>
      </w:r>
      <w:r w:rsidR="00E37651">
        <w:rPr>
          <w:rFonts w:asciiTheme="minorHAnsi" w:eastAsiaTheme="minorHAnsi" w:hAnsiTheme="minorHAnsi" w:hint="eastAsia"/>
          <w:lang w:val="en-GB"/>
        </w:rPr>
        <w:t xml:space="preserve">흐름은 </w:t>
      </w:r>
      <w:r w:rsidRPr="00EA4691">
        <w:rPr>
          <w:rFonts w:asciiTheme="minorHAnsi" w:eastAsiaTheme="minorHAnsi" w:hAnsiTheme="minorHAnsi" w:hint="eastAsia"/>
          <w:lang w:val="en-GB"/>
        </w:rPr>
        <w:t>아래와 같다</w:t>
      </w:r>
      <w:r w:rsidR="00D10D28">
        <w:rPr>
          <w:rFonts w:asciiTheme="minorHAnsi" w:eastAsiaTheme="minorHAnsi" w:hAnsiTheme="minorHAnsi"/>
          <w:lang w:val="en-GB"/>
        </w:rPr>
        <w:t xml:space="preserve">(node.js </w:t>
      </w:r>
      <w:r w:rsidR="00D10D28">
        <w:rPr>
          <w:rFonts w:asciiTheme="minorHAnsi" w:eastAsiaTheme="minorHAnsi" w:hAnsiTheme="minorHAnsi" w:hint="eastAsia"/>
          <w:lang w:val="en-GB"/>
        </w:rPr>
        <w:t>기준으로 분석</w:t>
      </w:r>
      <w:r w:rsidR="00970072">
        <w:rPr>
          <w:rFonts w:asciiTheme="minorHAnsi" w:eastAsiaTheme="minorHAnsi" w:hAnsiTheme="minorHAnsi" w:hint="eastAsia"/>
          <w:lang w:val="en-GB"/>
        </w:rPr>
        <w:t xml:space="preserve">, 참고 </w:t>
      </w:r>
      <w:r w:rsidR="00970072">
        <w:rPr>
          <w:rFonts w:asciiTheme="minorHAnsi" w:eastAsiaTheme="minorHAnsi" w:hAnsiTheme="minorHAnsi"/>
          <w:lang w:val="en-GB"/>
        </w:rPr>
        <w:t xml:space="preserve">: </w:t>
      </w:r>
      <w:hyperlink r:id="rId18" w:history="1">
        <w:r w:rsidR="00970072" w:rsidRPr="001E4F2D">
          <w:rPr>
            <w:rStyle w:val="af1"/>
            <w:rFonts w:asciiTheme="minorHAnsi" w:eastAsiaTheme="minorHAnsi" w:hAnsiTheme="minorHAnsi"/>
            <w:lang w:val="en-GB"/>
          </w:rPr>
          <w:t>https://docs.microsoft.com/ko-kr/azure/cognitive-services/Computer-vision/quickstarts/node-print-text</w:t>
        </w:r>
      </w:hyperlink>
      <w:r w:rsidR="00970072">
        <w:rPr>
          <w:rFonts w:asciiTheme="minorHAnsi" w:eastAsiaTheme="minorHAnsi" w:hAnsiTheme="minorHAnsi"/>
          <w:lang w:val="en-GB"/>
        </w:rPr>
        <w:t xml:space="preserve"> </w:t>
      </w:r>
      <w:r w:rsidR="00D10D28">
        <w:rPr>
          <w:rFonts w:asciiTheme="minorHAnsi" w:eastAsiaTheme="minorHAnsi" w:hAnsiTheme="minorHAnsi" w:hint="eastAsia"/>
          <w:lang w:val="en-GB"/>
        </w:rPr>
        <w:t>)</w:t>
      </w:r>
      <w:r w:rsidR="00EE1EDA">
        <w:rPr>
          <w:rFonts w:asciiTheme="minorHAnsi" w:eastAsiaTheme="minorHAnsi" w:hAnsiTheme="minorHAnsi"/>
          <w:lang w:val="en-GB"/>
        </w:rPr>
        <w:t>.</w:t>
      </w:r>
    </w:p>
    <w:p w:rsidR="00970072" w:rsidRPr="00EA4691" w:rsidRDefault="00970072" w:rsidP="00117628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- Computer Vision</w:t>
      </w:r>
      <w:r>
        <w:rPr>
          <w:rFonts w:asciiTheme="minorHAnsi" w:eastAsiaTheme="minorHAnsi" w:hAnsiTheme="minorHAnsi" w:hint="eastAsia"/>
          <w:lang w:val="en-GB"/>
        </w:rPr>
        <w:t>에 대한 구독 키 필요</w:t>
      </w:r>
    </w:p>
    <w:p w:rsidR="00117628" w:rsidRDefault="00117628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/>
          <w:lang w:val="en-GB"/>
        </w:rPr>
        <w:t>- input image</w:t>
      </w:r>
      <w:r w:rsidRPr="00EA4691">
        <w:rPr>
          <w:rFonts w:asciiTheme="minorHAnsi" w:eastAsiaTheme="minorHAnsi" w:hAnsiTheme="minorHAnsi" w:hint="eastAsia"/>
          <w:lang w:val="en-GB"/>
        </w:rPr>
        <w:t xml:space="preserve">는 </w:t>
      </w:r>
      <w:r w:rsidR="00970072">
        <w:rPr>
          <w:rFonts w:asciiTheme="minorHAnsi" w:eastAsiaTheme="minorHAnsi" w:hAnsiTheme="minorHAnsi"/>
          <w:lang w:val="en-GB"/>
        </w:rPr>
        <w:t xml:space="preserve">JPEG, PNG </w:t>
      </w:r>
      <w:r w:rsidRPr="00EA4691">
        <w:rPr>
          <w:rFonts w:asciiTheme="minorHAnsi" w:eastAsiaTheme="minorHAnsi" w:hAnsiTheme="minorHAnsi" w:hint="eastAsia"/>
          <w:lang w:val="en-GB"/>
        </w:rPr>
        <w:t xml:space="preserve">또는 </w:t>
      </w:r>
      <w:r w:rsidRPr="00EA4691">
        <w:rPr>
          <w:rFonts w:asciiTheme="minorHAnsi" w:eastAsiaTheme="minorHAnsi" w:hAnsiTheme="minorHAnsi"/>
          <w:lang w:val="en-GB"/>
        </w:rPr>
        <w:t xml:space="preserve">BMP </w:t>
      </w:r>
      <w:r w:rsidRPr="00EA4691">
        <w:rPr>
          <w:rFonts w:asciiTheme="minorHAnsi" w:eastAsiaTheme="minorHAnsi" w:hAnsiTheme="minorHAnsi" w:hint="eastAsia"/>
          <w:lang w:val="en-GB"/>
        </w:rPr>
        <w:t>형식으로 제공되어야 함</w:t>
      </w:r>
    </w:p>
    <w:p w:rsidR="00970072" w:rsidRDefault="00970072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- npm request 패키지 설치</w:t>
      </w:r>
    </w:p>
    <w:p w:rsidR="00970072" w:rsidRDefault="00970072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제공하는 코드를 </w:t>
      </w:r>
      <w:r>
        <w:rPr>
          <w:rFonts w:asciiTheme="minorHAnsi" w:eastAsiaTheme="minorHAnsi" w:hAnsiTheme="minorHAnsi"/>
          <w:lang w:val="en-GB"/>
        </w:rPr>
        <w:t xml:space="preserve">.js </w:t>
      </w:r>
      <w:r>
        <w:rPr>
          <w:rFonts w:asciiTheme="minorHAnsi" w:eastAsiaTheme="minorHAnsi" w:hAnsiTheme="minorHAnsi" w:hint="eastAsia"/>
          <w:lang w:val="en-GB"/>
        </w:rPr>
        <w:t>확장명의 파일로 저장</w:t>
      </w:r>
      <w:r w:rsidR="00B46054">
        <w:rPr>
          <w:rFonts w:asciiTheme="minorHAnsi" w:eastAsiaTheme="minorHAnsi" w:hAnsiTheme="minorHAnsi" w:hint="eastAsia"/>
          <w:lang w:val="en-GB"/>
        </w:rPr>
        <w:t xml:space="preserve"> 후 실행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성공적인 응답은 </w:t>
      </w:r>
      <w:r>
        <w:rPr>
          <w:rFonts w:asciiTheme="minorHAnsi" w:eastAsiaTheme="minorHAnsi" w:hAnsiTheme="minorHAnsi"/>
          <w:lang w:val="en-GB"/>
        </w:rPr>
        <w:t>JSON</w:t>
      </w:r>
      <w:r>
        <w:rPr>
          <w:rFonts w:asciiTheme="minorHAnsi" w:eastAsiaTheme="minorHAnsi" w:hAnsiTheme="minorHAnsi" w:hint="eastAsia"/>
          <w:lang w:val="en-GB"/>
        </w:rPr>
        <w:t>을 통해 반환, 반환 된 객체는 아래와 같은 속성들을 가짐</w:t>
      </w:r>
      <w:r w:rsidR="00B46054">
        <w:rPr>
          <w:rFonts w:asciiTheme="minorHAnsi" w:eastAsiaTheme="minorHAnsi" w:hAnsiTheme="minorHAnsi" w:hint="eastAsia"/>
          <w:lang w:val="en-GB"/>
        </w:rPr>
        <w:t>(</w:t>
      </w:r>
      <w:r w:rsidR="00911011">
        <w:rPr>
          <w:rFonts w:asciiTheme="minorHAnsi" w:eastAsiaTheme="minorHAnsi" w:hAnsiTheme="minorHAnsi" w:hint="eastAsia"/>
          <w:lang w:val="en-GB"/>
        </w:rPr>
        <w:t xml:space="preserve">객체 형태 </w:t>
      </w:r>
      <w:r w:rsidR="00B46054">
        <w:rPr>
          <w:rFonts w:asciiTheme="minorHAnsi" w:eastAsiaTheme="minorHAnsi" w:hAnsiTheme="minorHAnsi" w:hint="eastAsia"/>
          <w:lang w:val="en-GB"/>
        </w:rPr>
        <w:t xml:space="preserve">아래 </w:t>
      </w:r>
      <w:r w:rsidR="00CD4CBA">
        <w:rPr>
          <w:rFonts w:asciiTheme="minorHAnsi" w:eastAsiaTheme="minorHAnsi" w:hAnsiTheme="minorHAnsi" w:hint="eastAsia"/>
          <w:lang w:val="en-GB"/>
        </w:rPr>
        <w:t>이미지</w:t>
      </w:r>
      <w:r w:rsidR="00B46054">
        <w:rPr>
          <w:rFonts w:asciiTheme="minorHAnsi" w:eastAsiaTheme="minorHAnsi" w:hAnsiTheme="minorHAnsi" w:hint="eastAsia"/>
          <w:lang w:val="en-GB"/>
        </w:rPr>
        <w:t xml:space="preserve"> 참고)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: </w:t>
      </w:r>
      <w:r>
        <w:rPr>
          <w:rFonts w:asciiTheme="minorHAnsi" w:eastAsiaTheme="minorHAnsi" w:hAnsiTheme="minorHAnsi"/>
          <w:lang w:val="en-GB"/>
        </w:rPr>
        <w:t>language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: orientation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: textAngle</w:t>
      </w:r>
    </w:p>
    <w:p w:rsidR="00CA684F" w:rsidRDefault="00E37651" w:rsidP="00580794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: regions </w:t>
      </w:r>
      <w:r>
        <w:rPr>
          <w:rFonts w:asciiTheme="minorHAnsi" w:eastAsiaTheme="minorHAnsi" w:hAnsiTheme="minorHAnsi" w:hint="eastAsia"/>
          <w:lang w:val="en-GB"/>
        </w:rPr>
        <w:t xml:space="preserve">&lt;- </w:t>
      </w:r>
      <w:r>
        <w:rPr>
          <w:rFonts w:asciiTheme="minorHAnsi" w:eastAsiaTheme="minorHAnsi" w:hAnsiTheme="minorHAnsi"/>
          <w:lang w:val="en-GB"/>
        </w:rPr>
        <w:t xml:space="preserve">boundingBox, lines </w:t>
      </w:r>
      <w:r>
        <w:rPr>
          <w:rFonts w:asciiTheme="minorHAnsi" w:eastAsiaTheme="minorHAnsi" w:hAnsiTheme="minorHAnsi" w:hint="eastAsia"/>
          <w:lang w:val="en-GB"/>
        </w:rPr>
        <w:t>객체(</w:t>
      </w:r>
      <w:r>
        <w:rPr>
          <w:rFonts w:asciiTheme="minorHAnsi" w:eastAsiaTheme="minorHAnsi" w:hAnsiTheme="minorHAnsi"/>
          <w:lang w:val="en-GB"/>
        </w:rPr>
        <w:t xml:space="preserve">boundingBox, </w:t>
      </w:r>
      <w:r>
        <w:rPr>
          <w:rFonts w:asciiTheme="minorHAnsi" w:eastAsiaTheme="minorHAnsi" w:hAnsiTheme="minorHAnsi" w:hint="eastAsia"/>
          <w:lang w:val="en-GB"/>
        </w:rPr>
        <w:t xml:space="preserve">여러 개의 </w:t>
      </w:r>
      <w:r>
        <w:rPr>
          <w:rFonts w:asciiTheme="minorHAnsi" w:eastAsiaTheme="minorHAnsi" w:hAnsiTheme="minorHAnsi"/>
          <w:lang w:val="en-GB"/>
        </w:rPr>
        <w:t>words</w:t>
      </w:r>
      <w:r>
        <w:rPr>
          <w:rFonts w:asciiTheme="minorHAnsi" w:eastAsiaTheme="minorHAnsi" w:hAnsiTheme="minorHAnsi" w:hint="eastAsia"/>
          <w:lang w:val="en-GB"/>
        </w:rPr>
        <w:t>객체)</w:t>
      </w:r>
    </w:p>
    <w:p w:rsidR="00B46054" w:rsidRDefault="00B46054" w:rsidP="00580794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2FC4ECCA" wp14:editId="30BCCBA3">
            <wp:extent cx="2266950" cy="308864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122" cy="31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94" w:rsidRDefault="00580794" w:rsidP="00580794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</w:p>
    <w:p w:rsidR="00580794" w:rsidRDefault="00580794" w:rsidP="00580794">
      <w:pPr>
        <w:pStyle w:val="1"/>
        <w:ind w:left="720" w:right="200"/>
      </w:pPr>
      <w:bookmarkStart w:id="6" w:name="_진위여부_체크"/>
      <w:bookmarkEnd w:id="6"/>
      <w:r>
        <w:rPr>
          <w:rFonts w:hint="eastAsia"/>
        </w:rPr>
        <w:lastRenderedPageBreak/>
        <w:t>진위여부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</w:p>
    <w:p w:rsidR="00803770" w:rsidRPr="00803770" w:rsidRDefault="00D10D28" w:rsidP="00803770">
      <w:pPr>
        <w:pStyle w:val="20"/>
        <w:tabs>
          <w:tab w:val="clear" w:pos="10440"/>
        </w:tabs>
        <w:ind w:left="680" w:right="200" w:hanging="113"/>
        <w:rPr>
          <w:lang w:val="en-GB"/>
        </w:rPr>
      </w:pPr>
      <w:bookmarkStart w:id="7" w:name="_개요_1"/>
      <w:bookmarkEnd w:id="7"/>
      <w:r>
        <w:rPr>
          <w:rFonts w:hint="eastAsia"/>
          <w:lang w:val="en-GB"/>
        </w:rPr>
        <w:t>개요</w:t>
      </w:r>
    </w:p>
    <w:p w:rsidR="00803770" w:rsidRDefault="00D10D28" w:rsidP="0024580D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D10D28">
        <w:rPr>
          <w:rFonts w:asciiTheme="minorHAnsi" w:eastAsiaTheme="minorHAnsi" w:hAnsiTheme="minorHAnsi" w:hint="eastAsia"/>
          <w:lang w:val="en-GB"/>
        </w:rPr>
        <w:t>O</w:t>
      </w:r>
      <w:r w:rsidRPr="00D10D28">
        <w:rPr>
          <w:rFonts w:asciiTheme="minorHAnsi" w:eastAsiaTheme="minorHAnsi" w:hAnsiTheme="minorHAnsi"/>
          <w:lang w:val="en-GB"/>
        </w:rPr>
        <w:t>CR</w:t>
      </w:r>
      <w:r w:rsidRPr="00D10D28">
        <w:rPr>
          <w:rFonts w:asciiTheme="minorHAnsi" w:eastAsiaTheme="minorHAnsi" w:hAnsiTheme="minorHAnsi" w:hint="eastAsia"/>
          <w:lang w:val="en-GB"/>
        </w:rPr>
        <w:t>로 가져 온 운전면허증 데이터를 도로교통공단</w:t>
      </w:r>
      <w:r w:rsidR="00CF7559">
        <w:rPr>
          <w:rFonts w:asciiTheme="minorHAnsi" w:eastAsiaTheme="minorHAnsi" w:hAnsiTheme="minorHAnsi" w:hint="eastAsia"/>
          <w:lang w:val="en-GB"/>
        </w:rPr>
        <w:t>에서 제공하는</w:t>
      </w:r>
      <w:r w:rsidRPr="00D10D28">
        <w:rPr>
          <w:rFonts w:asciiTheme="minorHAnsi" w:eastAsiaTheme="minorHAnsi" w:hAnsiTheme="minorHAnsi" w:hint="eastAsia"/>
          <w:lang w:val="en-GB"/>
        </w:rPr>
        <w:t xml:space="preserve"> 운전면허증 자동검증시스템 </w:t>
      </w:r>
      <w:r w:rsidRPr="00D10D28">
        <w:rPr>
          <w:rFonts w:asciiTheme="minorHAnsi" w:eastAsiaTheme="minorHAnsi" w:hAnsiTheme="minorHAnsi"/>
          <w:lang w:val="en-GB"/>
        </w:rPr>
        <w:t>API</w:t>
      </w:r>
      <w:r w:rsidRPr="00D10D28">
        <w:rPr>
          <w:rFonts w:asciiTheme="minorHAnsi" w:eastAsiaTheme="minorHAnsi" w:hAnsiTheme="minorHAnsi" w:hint="eastAsia"/>
          <w:lang w:val="en-GB"/>
        </w:rPr>
        <w:t>를 이용해 진위여부를 가리는 과정을 분석한다.</w:t>
      </w:r>
      <w:r w:rsidRPr="00D10D28">
        <w:rPr>
          <w:rFonts w:asciiTheme="minorHAnsi" w:eastAsiaTheme="minorHAnsi" w:hAnsiTheme="minorHAnsi"/>
          <w:lang w:val="en-GB"/>
        </w:rPr>
        <w:t xml:space="preserve"> </w:t>
      </w:r>
    </w:p>
    <w:p w:rsidR="002837A9" w:rsidRPr="00D10D28" w:rsidRDefault="002837A9" w:rsidP="0024580D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OCR로 가져 온 운전면허증 데이터에는 </w:t>
      </w:r>
      <w:r>
        <w:rPr>
          <w:rFonts w:asciiTheme="minorHAnsi" w:eastAsiaTheme="minorHAnsi" w:hAnsiTheme="minorHAnsi"/>
          <w:lang w:val="en-GB"/>
        </w:rPr>
        <w:t>‘</w:t>
      </w:r>
      <w:r w:rsidRPr="00DF02BF">
        <w:rPr>
          <w:rFonts w:asciiTheme="minorHAnsi" w:eastAsiaTheme="minorHAnsi" w:hAnsiTheme="minorHAnsi" w:hint="eastAsia"/>
          <w:b/>
          <w:lang w:val="en-GB"/>
        </w:rPr>
        <w:t>운전면허번호(</w:t>
      </w:r>
      <w:r w:rsidRPr="00DF02BF">
        <w:rPr>
          <w:rFonts w:asciiTheme="minorHAnsi" w:eastAsiaTheme="minorHAnsi" w:hAnsiTheme="minorHAnsi"/>
          <w:b/>
          <w:lang w:val="en-GB"/>
        </w:rPr>
        <w:t xml:space="preserve">12), </w:t>
      </w:r>
      <w:r w:rsidRPr="00DF02BF">
        <w:rPr>
          <w:rFonts w:asciiTheme="minorHAnsi" w:eastAsiaTheme="minorHAnsi" w:hAnsiTheme="minorHAnsi" w:hint="eastAsia"/>
          <w:b/>
          <w:lang w:val="en-GB"/>
        </w:rPr>
        <w:t>운전면허자명,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생년월일,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암호일련번호,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면허종별(코드)</w:t>
      </w:r>
      <w:r w:rsidRPr="00DF02BF">
        <w:rPr>
          <w:rFonts w:asciiTheme="minorHAnsi" w:eastAsiaTheme="minorHAnsi" w:hAnsiTheme="minorHAnsi"/>
          <w:b/>
          <w:lang w:val="en-GB"/>
        </w:rPr>
        <w:t xml:space="preserve">, </w:t>
      </w:r>
      <w:r w:rsidRPr="00DF02BF">
        <w:rPr>
          <w:rFonts w:asciiTheme="minorHAnsi" w:eastAsiaTheme="minorHAnsi" w:hAnsiTheme="minorHAnsi" w:hint="eastAsia"/>
          <w:b/>
          <w:lang w:val="en-GB"/>
        </w:rPr>
        <w:t>대여기간시작,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대여기간종료</w:t>
      </w:r>
      <w:r>
        <w:rPr>
          <w:rFonts w:asciiTheme="minorHAnsi" w:eastAsiaTheme="minorHAnsi" w:hAnsiTheme="minorHAnsi"/>
          <w:lang w:val="en-GB"/>
        </w:rPr>
        <w:t>’ 7</w:t>
      </w:r>
      <w:r>
        <w:rPr>
          <w:rFonts w:asciiTheme="minorHAnsi" w:eastAsiaTheme="minorHAnsi" w:hAnsiTheme="minorHAnsi" w:hint="eastAsia"/>
          <w:lang w:val="en-GB"/>
        </w:rPr>
        <w:t>가지 이다.</w:t>
      </w:r>
    </w:p>
    <w:p w:rsidR="00741E4C" w:rsidRDefault="00741E4C" w:rsidP="005B2680">
      <w:pPr>
        <w:pStyle w:val="Indent2"/>
        <w:ind w:leftChars="600" w:left="1200" w:right="200"/>
        <w:rPr>
          <w:lang w:val="en-GB"/>
        </w:rPr>
      </w:pPr>
    </w:p>
    <w:p w:rsidR="00CF7559" w:rsidRPr="00187870" w:rsidRDefault="00CF7559" w:rsidP="00CF7559">
      <w:pPr>
        <w:pStyle w:val="20"/>
        <w:tabs>
          <w:tab w:val="clear" w:pos="10440"/>
        </w:tabs>
        <w:ind w:left="680" w:right="200" w:hanging="113"/>
        <w:rPr>
          <w:rFonts w:asciiTheme="minorHAnsi" w:eastAsiaTheme="minorHAnsi" w:hAnsiTheme="minorHAnsi"/>
          <w:lang w:val="en-GB"/>
        </w:rPr>
      </w:pPr>
      <w:bookmarkStart w:id="8" w:name="_운전면허증_자동검증시스템_API"/>
      <w:bookmarkEnd w:id="8"/>
      <w:r w:rsidRPr="00187870">
        <w:rPr>
          <w:rFonts w:asciiTheme="minorHAnsi" w:eastAsiaTheme="minorHAnsi" w:hAnsiTheme="minorHAnsi" w:hint="eastAsia"/>
          <w:lang w:val="en-GB"/>
        </w:rPr>
        <w:t xml:space="preserve">운전면허증 자동검증시스템 </w:t>
      </w:r>
      <w:r w:rsidRPr="00187870">
        <w:rPr>
          <w:rFonts w:asciiTheme="minorHAnsi" w:eastAsiaTheme="minorHAnsi" w:hAnsiTheme="minorHAnsi"/>
          <w:lang w:val="en-GB"/>
        </w:rPr>
        <w:t xml:space="preserve">API </w:t>
      </w:r>
      <w:r w:rsidRPr="00187870">
        <w:rPr>
          <w:rFonts w:asciiTheme="minorHAnsi" w:eastAsiaTheme="minorHAnsi" w:hAnsiTheme="minorHAnsi" w:hint="eastAsia"/>
          <w:lang w:val="en-GB"/>
        </w:rPr>
        <w:t>분석</w:t>
      </w:r>
    </w:p>
    <w:p w:rsidR="00CF7559" w:rsidRDefault="00187870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187870">
        <w:rPr>
          <w:rFonts w:asciiTheme="minorHAnsi" w:eastAsiaTheme="minorHAnsi" w:hAnsiTheme="minorHAnsi" w:hint="eastAsia"/>
          <w:lang w:val="en-GB"/>
        </w:rPr>
        <w:t>통신 방법</w:t>
      </w:r>
    </w:p>
    <w:tbl>
      <w:tblPr>
        <w:tblStyle w:val="af0"/>
        <w:tblpPr w:leftFromText="142" w:rightFromText="142" w:vertAnchor="text" w:horzAnchor="page" w:tblpX="2681" w:tblpY="148"/>
        <w:tblW w:w="0" w:type="auto"/>
        <w:tblLook w:val="04A0" w:firstRow="1" w:lastRow="0" w:firstColumn="1" w:lastColumn="0" w:noHBand="0" w:noVBand="1"/>
      </w:tblPr>
      <w:tblGrid>
        <w:gridCol w:w="2114"/>
        <w:gridCol w:w="2268"/>
      </w:tblGrid>
      <w:tr w:rsidR="00187870" w:rsidTr="00187870">
        <w:tc>
          <w:tcPr>
            <w:tcW w:w="2114" w:type="dxa"/>
            <w:shd w:val="clear" w:color="auto" w:fill="E7E6E6" w:themeFill="background2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HTTP Protocol</w:t>
            </w:r>
          </w:p>
        </w:tc>
        <w:tc>
          <w:tcPr>
            <w:tcW w:w="2268" w:type="dxa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 xml:space="preserve">개발 서버 </w:t>
            </w:r>
            <w:r>
              <w:rPr>
                <w:rFonts w:asciiTheme="minorHAnsi" w:eastAsiaTheme="minorHAnsi" w:hAnsiTheme="minorHAnsi"/>
                <w:lang w:val="en-GB"/>
              </w:rPr>
              <w:t>: HTTP</w:t>
            </w:r>
          </w:p>
        </w:tc>
      </w:tr>
      <w:tr w:rsidR="00187870" w:rsidTr="00187870">
        <w:tc>
          <w:tcPr>
            <w:tcW w:w="2114" w:type="dxa"/>
            <w:shd w:val="clear" w:color="auto" w:fill="E7E6E6" w:themeFill="background2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HTTP Method</w:t>
            </w:r>
          </w:p>
        </w:tc>
        <w:tc>
          <w:tcPr>
            <w:tcW w:w="2268" w:type="dxa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POST</w:t>
            </w:r>
          </w:p>
        </w:tc>
      </w:tr>
      <w:tr w:rsidR="00187870" w:rsidTr="00187870">
        <w:tc>
          <w:tcPr>
            <w:tcW w:w="2114" w:type="dxa"/>
            <w:shd w:val="clear" w:color="auto" w:fill="E7E6E6" w:themeFill="background2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데이터 포맷</w:t>
            </w:r>
          </w:p>
        </w:tc>
        <w:tc>
          <w:tcPr>
            <w:tcW w:w="2268" w:type="dxa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JSON</w:t>
            </w:r>
          </w:p>
        </w:tc>
      </w:tr>
    </w:tbl>
    <w:p w:rsidR="00187870" w:rsidRP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 </w:t>
      </w:r>
    </w:p>
    <w:p w:rsidR="00187870" w:rsidRP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</w:p>
    <w:p w:rsid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</w:p>
    <w:p w:rsid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</w:p>
    <w:p w:rsidR="00187870" w:rsidRDefault="00187870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보안 방법</w:t>
      </w:r>
    </w:p>
    <w:p w:rsid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</w:t>
      </w:r>
      <w:r w:rsidR="00EC2AD1"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 w:hint="eastAsia"/>
          <w:lang w:val="en-GB"/>
        </w:rPr>
        <w:t xml:space="preserve">* </w:t>
      </w:r>
      <w:r>
        <w:rPr>
          <w:rFonts w:asciiTheme="minorHAnsi" w:eastAsiaTheme="minorHAnsi" w:hAnsiTheme="minorHAnsi"/>
          <w:lang w:val="en-GB"/>
        </w:rPr>
        <w:t xml:space="preserve">Aria Block </w:t>
      </w:r>
      <w:r>
        <w:rPr>
          <w:rFonts w:asciiTheme="minorHAnsi" w:eastAsiaTheme="minorHAnsi" w:hAnsiTheme="minorHAnsi" w:hint="eastAsia"/>
          <w:lang w:val="en-GB"/>
        </w:rPr>
        <w:t>암호와 알고리즘 사용하여 암호화,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데이터는 </w:t>
      </w:r>
      <w:r>
        <w:rPr>
          <w:rFonts w:asciiTheme="minorHAnsi" w:eastAsiaTheme="minorHAnsi" w:hAnsiTheme="minorHAnsi"/>
          <w:lang w:val="en-GB"/>
        </w:rPr>
        <w:t xml:space="preserve">Base64 </w:t>
      </w:r>
      <w:r>
        <w:rPr>
          <w:rFonts w:asciiTheme="minorHAnsi" w:eastAsiaTheme="minorHAnsi" w:hAnsiTheme="minorHAnsi" w:hint="eastAsia"/>
          <w:lang w:val="en-GB"/>
        </w:rPr>
        <w:t>인코딩</w:t>
      </w:r>
    </w:p>
    <w:p w:rsidR="00187870" w:rsidRDefault="00187870" w:rsidP="00187870">
      <w:pPr>
        <w:pStyle w:val="Indent2"/>
        <w:ind w:leftChars="800" w:left="1600" w:right="200" w:firstLineChars="2" w:firstLine="4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Base64 : 8비트 이진 데이터를 문자코드에 영향 받지 않는 공통 </w:t>
      </w:r>
      <w:r>
        <w:rPr>
          <w:rFonts w:asciiTheme="minorHAnsi" w:eastAsiaTheme="minorHAnsi" w:hAnsiTheme="minorHAnsi"/>
          <w:lang w:val="en-GB"/>
        </w:rPr>
        <w:t xml:space="preserve">ASCII </w:t>
      </w:r>
      <w:r>
        <w:rPr>
          <w:rFonts w:asciiTheme="minorHAnsi" w:eastAsiaTheme="minorHAnsi" w:hAnsiTheme="minorHAnsi" w:hint="eastAsia"/>
          <w:lang w:val="en-GB"/>
        </w:rPr>
        <w:t>영역의 문자들로만 이루어진 일련의 문자열로 바꾸는 인코딩 방식</w:t>
      </w:r>
    </w:p>
    <w:p w:rsidR="00187870" w:rsidRDefault="00187870" w:rsidP="00EC2AD1">
      <w:pPr>
        <w:pStyle w:val="Indent2"/>
        <w:ind w:leftChars="0" w:left="16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* </w:t>
      </w:r>
      <w:r>
        <w:rPr>
          <w:rFonts w:asciiTheme="minorHAnsi" w:eastAsiaTheme="minorHAnsi" w:hAnsiTheme="minorHAnsi" w:hint="eastAsia"/>
          <w:lang w:val="en-GB"/>
        </w:rPr>
        <w:t xml:space="preserve">암호와 알고리즘은 </w:t>
      </w:r>
      <w:r>
        <w:rPr>
          <w:rFonts w:asciiTheme="minorHAnsi" w:eastAsiaTheme="minorHAnsi" w:hAnsiTheme="minorHAnsi"/>
          <w:lang w:val="en-GB"/>
        </w:rPr>
        <w:t>JAVA</w:t>
      </w:r>
      <w:r>
        <w:rPr>
          <w:rFonts w:asciiTheme="minorHAnsi" w:eastAsiaTheme="minorHAnsi" w:hAnsiTheme="minorHAnsi" w:hint="eastAsia"/>
          <w:lang w:val="en-GB"/>
        </w:rPr>
        <w:t>의 경우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라이브러리,</w:t>
      </w:r>
      <w:r>
        <w:rPr>
          <w:rFonts w:asciiTheme="minorHAnsi" w:eastAsiaTheme="minorHAnsi" w:hAnsiTheme="minorHAnsi"/>
          <w:lang w:val="en-GB"/>
        </w:rPr>
        <w:t xml:space="preserve"> JAV</w:t>
      </w:r>
      <w:r>
        <w:rPr>
          <w:rFonts w:asciiTheme="minorHAnsi" w:eastAsiaTheme="minorHAnsi" w:hAnsiTheme="minorHAnsi" w:hint="eastAsia"/>
          <w:lang w:val="en-GB"/>
        </w:rPr>
        <w:t>A가 아닌 경우 웹 서비스로 제공</w:t>
      </w:r>
      <w:r w:rsidR="005924C4">
        <w:rPr>
          <w:rFonts w:asciiTheme="minorHAnsi" w:eastAsiaTheme="minorHAnsi" w:hAnsiTheme="minorHAnsi" w:hint="eastAsia"/>
          <w:lang w:val="en-GB"/>
        </w:rPr>
        <w:t xml:space="preserve">(암호화 속도 비교 참고 사진 </w:t>
      </w:r>
      <w:r w:rsidR="005924C4">
        <w:rPr>
          <w:rFonts w:asciiTheme="minorHAnsi" w:eastAsiaTheme="minorHAnsi" w:hAnsiTheme="minorHAnsi"/>
          <w:lang w:val="en-GB"/>
        </w:rPr>
        <w:t xml:space="preserve">: </w:t>
      </w:r>
      <w:r w:rsidR="005924C4">
        <w:rPr>
          <w:rFonts w:asciiTheme="minorHAnsi" w:eastAsiaTheme="minorHAnsi" w:hAnsiTheme="minorHAnsi" w:hint="eastAsia"/>
          <w:lang w:val="en-GB"/>
        </w:rPr>
        <w:t>운전면허자동검증시스템 암호화 알고리즘 제공 방안)</w:t>
      </w:r>
    </w:p>
    <w:p w:rsidR="005924C4" w:rsidRDefault="00187870" w:rsidP="00187870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  <w:t xml:space="preserve"> </w:t>
      </w:r>
      <w:r>
        <w:rPr>
          <w:noProof/>
        </w:rPr>
        <w:drawing>
          <wp:inline distT="0" distB="0" distL="0" distR="0" wp14:anchorId="55DD0647" wp14:editId="1B46B85F">
            <wp:extent cx="3155950" cy="2109517"/>
            <wp:effectExtent l="0" t="0" r="635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818" cy="21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C4" w:rsidRDefault="005924C4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사용자 인증</w:t>
      </w:r>
    </w:p>
    <w:p w:rsidR="005924C4" w:rsidRDefault="005924C4" w:rsidP="00EC2AD1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lastRenderedPageBreak/>
        <w:t xml:space="preserve">* OAuth2 </w:t>
      </w:r>
      <w:r>
        <w:rPr>
          <w:rFonts w:asciiTheme="minorHAnsi" w:eastAsiaTheme="minorHAnsi" w:hAnsiTheme="minorHAnsi" w:hint="eastAsia"/>
          <w:lang w:val="en-GB"/>
        </w:rPr>
        <w:t xml:space="preserve">인증방식에 따라 제공되는 </w:t>
      </w:r>
      <w:r>
        <w:rPr>
          <w:rFonts w:asciiTheme="minorHAnsi" w:eastAsiaTheme="minorHAnsi" w:hAnsiTheme="minorHAnsi"/>
          <w:lang w:val="en-GB"/>
        </w:rPr>
        <w:t>Client_ID, Client_Secret</w:t>
      </w:r>
      <w:r>
        <w:rPr>
          <w:rFonts w:asciiTheme="minorHAnsi" w:eastAsiaTheme="minorHAnsi" w:hAnsiTheme="minorHAnsi" w:hint="eastAsia"/>
          <w:lang w:val="en-GB"/>
        </w:rPr>
        <w:t xml:space="preserve">으로 인증 토큰 발급받아 </w:t>
      </w:r>
      <w:r>
        <w:rPr>
          <w:rFonts w:asciiTheme="minorHAnsi" w:eastAsiaTheme="minorHAnsi" w:hAnsiTheme="minorHAnsi"/>
          <w:lang w:val="en-GB"/>
        </w:rPr>
        <w:t xml:space="preserve">Token </w:t>
      </w:r>
      <w:r>
        <w:rPr>
          <w:rFonts w:asciiTheme="minorHAnsi" w:eastAsiaTheme="minorHAnsi" w:hAnsiTheme="minorHAnsi" w:hint="eastAsia"/>
          <w:lang w:val="en-GB"/>
        </w:rPr>
        <w:t xml:space="preserve">총해 </w:t>
      </w:r>
      <w:r>
        <w:rPr>
          <w:rFonts w:asciiTheme="minorHAnsi" w:eastAsiaTheme="minorHAnsi" w:hAnsiTheme="minorHAnsi"/>
          <w:lang w:val="en-GB"/>
        </w:rPr>
        <w:t xml:space="preserve">API </w:t>
      </w:r>
      <w:r>
        <w:rPr>
          <w:rFonts w:asciiTheme="minorHAnsi" w:eastAsiaTheme="minorHAnsi" w:hAnsiTheme="minorHAnsi" w:hint="eastAsia"/>
          <w:lang w:val="en-GB"/>
        </w:rPr>
        <w:t>호출</w:t>
      </w:r>
    </w:p>
    <w:p w:rsidR="005924C4" w:rsidRDefault="005924C4" w:rsidP="00EC2AD1">
      <w:pPr>
        <w:pStyle w:val="Indent2"/>
        <w:ind w:leftChars="0" w:left="1275" w:right="200" w:firstLine="259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* 인증 </w:t>
      </w:r>
      <w:r>
        <w:rPr>
          <w:rFonts w:asciiTheme="minorHAnsi" w:eastAsiaTheme="minorHAnsi" w:hAnsiTheme="minorHAnsi"/>
          <w:lang w:val="en-GB"/>
        </w:rPr>
        <w:t>URL</w:t>
      </w:r>
    </w:p>
    <w:tbl>
      <w:tblPr>
        <w:tblStyle w:val="af0"/>
        <w:tblW w:w="0" w:type="auto"/>
        <w:tblInd w:w="1580" w:type="dxa"/>
        <w:tblLook w:val="04A0" w:firstRow="1" w:lastRow="0" w:firstColumn="1" w:lastColumn="0" w:noHBand="0" w:noVBand="1"/>
      </w:tblPr>
      <w:tblGrid>
        <w:gridCol w:w="1414"/>
        <w:gridCol w:w="3402"/>
        <w:gridCol w:w="3260"/>
      </w:tblGrid>
      <w:tr w:rsidR="00EC2AD1" w:rsidTr="00EC2AD1">
        <w:tc>
          <w:tcPr>
            <w:tcW w:w="1414" w:type="dxa"/>
            <w:shd w:val="clear" w:color="auto" w:fill="E7E6E6" w:themeFill="background2"/>
          </w:tcPr>
          <w:p w:rsidR="00EC2AD1" w:rsidRPr="005924C4" w:rsidRDefault="00EC2AD1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테스트 서버</w:t>
            </w:r>
          </w:p>
        </w:tc>
        <w:tc>
          <w:tcPr>
            <w:tcW w:w="3402" w:type="dxa"/>
          </w:tcPr>
          <w:p w:rsidR="00EC2AD1" w:rsidRPr="005924C4" w:rsidRDefault="00EC2AD1" w:rsidP="005924C4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POST http://개발서버/</w:t>
            </w:r>
            <w:r w:rsidRPr="005924C4">
              <w:rPr>
                <w:rFonts w:asciiTheme="minorHAnsi" w:eastAsiaTheme="minorHAnsi" w:hAnsiTheme="minorHAnsi"/>
                <w:sz w:val="18"/>
                <w:lang w:val="en-GB"/>
              </w:rPr>
              <w:t>oauth2/token</w:t>
            </w:r>
          </w:p>
        </w:tc>
        <w:tc>
          <w:tcPr>
            <w:tcW w:w="3260" w:type="dxa"/>
            <w:vMerge w:val="restart"/>
          </w:tcPr>
          <w:p w:rsidR="00EC2AD1" w:rsidRPr="005924C4" w:rsidRDefault="00EC2AD1" w:rsidP="00EC2AD1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토큰 발급</w:t>
            </w:r>
            <w:r w:rsidR="002837A9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 </w:t>
            </w:r>
            <w:r w:rsidR="002837A9">
              <w:rPr>
                <w:rFonts w:asciiTheme="minorHAnsi" w:eastAsiaTheme="minorHAnsi" w:hAnsiTheme="minorHAnsi"/>
                <w:sz w:val="18"/>
                <w:lang w:val="en-GB"/>
              </w:rPr>
              <w:t>API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(</w:t>
            </w:r>
            <w:r>
              <w:rPr>
                <w:rFonts w:asciiTheme="minorHAnsi" w:eastAsiaTheme="minorHAnsi" w:hAnsiTheme="minorHAnsi"/>
                <w:sz w:val="18"/>
                <w:lang w:val="en-GB"/>
              </w:rPr>
              <w:t>return URL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을 통해 발급,</w:t>
            </w:r>
            <w:r>
              <w:rPr>
                <w:rFonts w:asciiTheme="minorHAnsi" w:eastAsiaTheme="minorHAnsi" w:hAnsiTheme="minorHAnsi"/>
                <w:sz w:val="18"/>
                <w:lang w:val="en-GB"/>
              </w:rPr>
              <w:t xml:space="preserve"> Base64 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인코딩 된 값)</w:t>
            </w:r>
          </w:p>
        </w:tc>
      </w:tr>
      <w:tr w:rsidR="00EC2AD1" w:rsidTr="00EC2AD1">
        <w:tc>
          <w:tcPr>
            <w:tcW w:w="1414" w:type="dxa"/>
            <w:shd w:val="clear" w:color="auto" w:fill="E7E6E6" w:themeFill="background2"/>
          </w:tcPr>
          <w:p w:rsidR="00EC2AD1" w:rsidRPr="005924C4" w:rsidRDefault="00EC2AD1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운영 서버</w:t>
            </w:r>
          </w:p>
        </w:tc>
        <w:tc>
          <w:tcPr>
            <w:tcW w:w="3402" w:type="dxa"/>
          </w:tcPr>
          <w:p w:rsidR="00EC2AD1" w:rsidRPr="005924C4" w:rsidRDefault="00EC2AD1" w:rsidP="005924C4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POST http://운영서버/</w:t>
            </w:r>
            <w:r w:rsidRPr="005924C4">
              <w:rPr>
                <w:rFonts w:asciiTheme="minorHAnsi" w:eastAsiaTheme="minorHAnsi" w:hAnsiTheme="minorHAnsi"/>
                <w:sz w:val="18"/>
                <w:lang w:val="en-GB"/>
              </w:rPr>
              <w:t>oauth2/token</w:t>
            </w:r>
          </w:p>
        </w:tc>
        <w:tc>
          <w:tcPr>
            <w:tcW w:w="3260" w:type="dxa"/>
            <w:vMerge/>
          </w:tcPr>
          <w:p w:rsidR="00EC2AD1" w:rsidRPr="005924C4" w:rsidRDefault="00EC2AD1" w:rsidP="005924C4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</w:p>
        </w:tc>
      </w:tr>
    </w:tbl>
    <w:p w:rsidR="005924C4" w:rsidRDefault="00EC2AD1" w:rsidP="00EC2AD1">
      <w:pPr>
        <w:pStyle w:val="Indent2"/>
        <w:ind w:leftChars="0" w:left="1275" w:right="200" w:firstLine="259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* 인증 키(</w:t>
      </w:r>
      <w:r>
        <w:rPr>
          <w:rFonts w:asciiTheme="minorHAnsi" w:eastAsiaTheme="minorHAnsi" w:hAnsiTheme="minorHAnsi"/>
          <w:lang w:val="en-GB"/>
        </w:rPr>
        <w:t>Token)</w:t>
      </w:r>
      <w:r>
        <w:rPr>
          <w:rFonts w:asciiTheme="minorHAnsi" w:eastAsiaTheme="minorHAnsi" w:hAnsiTheme="minorHAnsi" w:hint="eastAsia"/>
          <w:lang w:val="en-GB"/>
        </w:rPr>
        <w:t xml:space="preserve">은 생성 후 </w:t>
      </w:r>
      <w:r>
        <w:rPr>
          <w:rFonts w:asciiTheme="minorHAnsi" w:eastAsiaTheme="minorHAnsi" w:hAnsiTheme="minorHAnsi"/>
          <w:lang w:val="en-GB"/>
        </w:rPr>
        <w:t>3</w:t>
      </w:r>
      <w:r>
        <w:rPr>
          <w:rFonts w:asciiTheme="minorHAnsi" w:eastAsiaTheme="minorHAnsi" w:hAnsiTheme="minorHAnsi" w:hint="eastAsia"/>
          <w:lang w:val="en-GB"/>
        </w:rPr>
        <w:t>시간 유효</w:t>
      </w:r>
    </w:p>
    <w:p w:rsidR="00EC2AD1" w:rsidRPr="00187870" w:rsidRDefault="00EC2AD1" w:rsidP="00EC2AD1">
      <w:pPr>
        <w:pStyle w:val="Indent2"/>
        <w:ind w:leftChars="0" w:left="1275" w:right="200"/>
        <w:rPr>
          <w:rFonts w:asciiTheme="minorHAnsi" w:eastAsiaTheme="minorHAnsi" w:hAnsiTheme="minorHAnsi"/>
          <w:lang w:val="en-GB"/>
        </w:rPr>
      </w:pPr>
    </w:p>
    <w:p w:rsidR="00187870" w:rsidRDefault="00187870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187870">
        <w:rPr>
          <w:rFonts w:asciiTheme="minorHAnsi" w:eastAsiaTheme="minorHAnsi" w:hAnsiTheme="minorHAnsi" w:hint="eastAsia"/>
          <w:lang w:val="en-GB"/>
        </w:rPr>
        <w:t xml:space="preserve">필요한 </w:t>
      </w:r>
      <w:r w:rsidRPr="00187870">
        <w:rPr>
          <w:rFonts w:asciiTheme="minorHAnsi" w:eastAsiaTheme="minorHAnsi" w:hAnsiTheme="minorHAnsi"/>
          <w:lang w:val="en-GB"/>
        </w:rPr>
        <w:t>API</w:t>
      </w:r>
    </w:p>
    <w:tbl>
      <w:tblPr>
        <w:tblStyle w:val="af0"/>
        <w:tblW w:w="0" w:type="auto"/>
        <w:tblInd w:w="1534" w:type="dxa"/>
        <w:tblLook w:val="04A0" w:firstRow="1" w:lastRow="0" w:firstColumn="1" w:lastColumn="0" w:noHBand="0" w:noVBand="1"/>
      </w:tblPr>
      <w:tblGrid>
        <w:gridCol w:w="1438"/>
        <w:gridCol w:w="6684"/>
      </w:tblGrid>
      <w:tr w:rsidR="003B38B8" w:rsidTr="003B38B8">
        <w:tc>
          <w:tcPr>
            <w:tcW w:w="1438" w:type="dxa"/>
            <w:shd w:val="clear" w:color="auto" w:fill="E7E6E6" w:themeFill="background2"/>
          </w:tcPr>
          <w:p w:rsidR="003B38B8" w:rsidRPr="003B38B8" w:rsidRDefault="003B38B8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API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명</w:t>
            </w:r>
          </w:p>
        </w:tc>
        <w:tc>
          <w:tcPr>
            <w:tcW w:w="6684" w:type="dxa"/>
          </w:tcPr>
          <w:p w:rsidR="003B38B8" w:rsidRP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면허정보 단건조회(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>v1)</w:t>
            </w:r>
          </w:p>
        </w:tc>
      </w:tr>
      <w:tr w:rsidR="003B38B8" w:rsidTr="003B38B8">
        <w:tc>
          <w:tcPr>
            <w:tcW w:w="1438" w:type="dxa"/>
            <w:shd w:val="clear" w:color="auto" w:fill="E7E6E6" w:themeFill="background2"/>
          </w:tcPr>
          <w:p w:rsidR="003B38B8" w:rsidRPr="003B38B8" w:rsidRDefault="003B38B8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>METHOD</w:t>
            </w:r>
          </w:p>
        </w:tc>
        <w:tc>
          <w:tcPr>
            <w:tcW w:w="6684" w:type="dxa"/>
          </w:tcPr>
          <w:p w:rsidR="003B38B8" w:rsidRP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POST</w:t>
            </w:r>
          </w:p>
        </w:tc>
      </w:tr>
      <w:tr w:rsidR="003B38B8" w:rsidTr="003B38B8">
        <w:tc>
          <w:tcPr>
            <w:tcW w:w="1438" w:type="dxa"/>
            <w:shd w:val="clear" w:color="auto" w:fill="E7E6E6" w:themeFill="background2"/>
          </w:tcPr>
          <w:p w:rsidR="003B38B8" w:rsidRPr="003B38B8" w:rsidRDefault="003B38B8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설명</w:t>
            </w:r>
          </w:p>
        </w:tc>
        <w:tc>
          <w:tcPr>
            <w:tcW w:w="6684" w:type="dxa"/>
          </w:tcPr>
          <w:p w:rsid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한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명의 운전자에 대한 면허 정보를 검증.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 </w:t>
            </w:r>
          </w:p>
          <w:p w:rsidR="003B38B8" w:rsidRP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단,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당일 동안 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해당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면허자에 한해 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>1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회만 수수료 과금</w:t>
            </w:r>
          </w:p>
        </w:tc>
      </w:tr>
    </w:tbl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</w:p>
    <w:p w:rsidR="003B38B8" w:rsidRPr="003B38B8" w:rsidRDefault="00187870" w:rsidP="003B38B8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187870">
        <w:rPr>
          <w:rFonts w:asciiTheme="minorHAnsi" w:eastAsiaTheme="minorHAnsi" w:hAnsiTheme="minorHAnsi" w:hint="eastAsia"/>
          <w:lang w:val="en-GB"/>
        </w:rPr>
        <w:t>사용</w:t>
      </w:r>
      <w:r w:rsidRPr="00187870">
        <w:rPr>
          <w:rFonts w:asciiTheme="minorHAnsi" w:eastAsiaTheme="minorHAnsi" w:hAnsiTheme="minorHAnsi"/>
          <w:lang w:val="en-GB"/>
        </w:rPr>
        <w:t xml:space="preserve"> </w:t>
      </w:r>
      <w:r w:rsidRPr="00187870">
        <w:rPr>
          <w:rFonts w:asciiTheme="minorHAnsi" w:eastAsiaTheme="minorHAnsi" w:hAnsiTheme="minorHAnsi" w:hint="eastAsia"/>
          <w:lang w:val="en-GB"/>
        </w:rPr>
        <w:t>예제</w:t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* </w:t>
      </w:r>
      <w:r>
        <w:rPr>
          <w:rFonts w:asciiTheme="minorHAnsi" w:eastAsiaTheme="minorHAnsi" w:hAnsiTheme="minorHAnsi"/>
          <w:lang w:val="en-GB"/>
        </w:rPr>
        <w:t xml:space="preserve">처리 </w:t>
      </w:r>
      <w:r>
        <w:rPr>
          <w:rFonts w:asciiTheme="minorHAnsi" w:eastAsiaTheme="minorHAnsi" w:hAnsiTheme="minorHAnsi" w:hint="eastAsia"/>
          <w:lang w:val="en-GB"/>
        </w:rPr>
        <w:t>프로세스</w:t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031BE18B" wp14:editId="5FA83A7B">
            <wp:extent cx="3162300" cy="16834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681" cy="16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* 프로토콜 상세</w:t>
      </w:r>
    </w:p>
    <w:p w:rsidR="003B38B8" w:rsidRDefault="003B38B8" w:rsidP="003B38B8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53D8683C" wp14:editId="3023B7B0">
            <wp:extent cx="4410075" cy="985781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4515" cy="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* 요청 변수(</w:t>
      </w:r>
      <w:r>
        <w:rPr>
          <w:rFonts w:asciiTheme="minorHAnsi" w:eastAsiaTheme="minorHAnsi" w:hAnsiTheme="minorHAnsi"/>
          <w:lang w:val="en-GB"/>
        </w:rPr>
        <w:t>Request Parameters)</w:t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654AB85F" wp14:editId="7E9001C1">
            <wp:extent cx="3911600" cy="243403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5166" cy="24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+ 운전면허번호(</w:t>
      </w:r>
      <w:r>
        <w:rPr>
          <w:rFonts w:asciiTheme="minorHAnsi" w:eastAsiaTheme="minorHAnsi" w:hAnsiTheme="minorHAnsi"/>
          <w:lang w:val="en-GB"/>
        </w:rPr>
        <w:t>f_license_no)</w:t>
      </w:r>
      <w:r>
        <w:rPr>
          <w:rFonts w:asciiTheme="minorHAnsi" w:eastAsiaTheme="minorHAnsi" w:hAnsiTheme="minorHAnsi" w:hint="eastAsia"/>
          <w:lang w:val="en-GB"/>
        </w:rPr>
        <w:t xml:space="preserve">는 총 </w:t>
      </w:r>
      <w:r>
        <w:rPr>
          <w:rFonts w:asciiTheme="minorHAnsi" w:eastAsiaTheme="minorHAnsi" w:hAnsiTheme="minorHAnsi"/>
          <w:lang w:val="en-GB"/>
        </w:rPr>
        <w:t>12</w:t>
      </w:r>
      <w:r>
        <w:rPr>
          <w:rFonts w:asciiTheme="minorHAnsi" w:eastAsiaTheme="minorHAnsi" w:hAnsiTheme="minorHAnsi" w:hint="eastAsia"/>
          <w:lang w:val="en-GB"/>
        </w:rPr>
        <w:t>자리,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번호 앞에 지역이름이 쓰인 경우는 지역 명 숫자로 치환하여 전달</w:t>
      </w:r>
      <w:r w:rsidR="00DF02BF">
        <w:rPr>
          <w:rFonts w:asciiTheme="minorHAnsi" w:eastAsiaTheme="minorHAnsi" w:hAnsiTheme="minorHAnsi" w:hint="eastAsia"/>
          <w:lang w:val="en-GB"/>
        </w:rPr>
        <w:t xml:space="preserve"> -&gt; </w:t>
      </w:r>
      <w:r w:rsidR="00716CB0">
        <w:rPr>
          <w:rFonts w:asciiTheme="minorHAnsi" w:eastAsiaTheme="minorHAnsi" w:hAnsiTheme="minorHAnsi"/>
          <w:lang w:val="en-GB"/>
        </w:rPr>
        <w:t>아래</w:t>
      </w:r>
      <w:r w:rsidR="00DF02BF">
        <w:rPr>
          <w:rFonts w:asciiTheme="minorHAnsi" w:eastAsiaTheme="minorHAnsi" w:hAnsiTheme="minorHAnsi"/>
          <w:lang w:val="en-GB"/>
        </w:rPr>
        <w:t xml:space="preserve"> Appendix D –</w:t>
      </w:r>
      <w:r w:rsidR="00716CB0">
        <w:rPr>
          <w:rFonts w:asciiTheme="minorHAnsi" w:eastAsiaTheme="minorHAnsi" w:hAnsiTheme="minorHAnsi"/>
          <w:lang w:val="en-GB"/>
        </w:rPr>
        <w:t xml:space="preserve"> </w:t>
      </w:r>
      <w:r w:rsidR="00716CB0">
        <w:rPr>
          <w:rFonts w:asciiTheme="minorHAnsi" w:eastAsiaTheme="minorHAnsi" w:hAnsiTheme="minorHAnsi" w:hint="eastAsia"/>
          <w:lang w:val="en-GB"/>
        </w:rPr>
        <w:t>지역 코드표</w:t>
      </w:r>
      <w:r w:rsidR="00DF02BF">
        <w:rPr>
          <w:rFonts w:asciiTheme="minorHAnsi" w:eastAsiaTheme="minorHAnsi" w:hAnsiTheme="minorHAnsi" w:hint="eastAsia"/>
          <w:lang w:val="en-GB"/>
        </w:rPr>
        <w:t xml:space="preserve"> </w:t>
      </w:r>
      <w:r w:rsidR="00DF02BF">
        <w:rPr>
          <w:rFonts w:asciiTheme="minorHAnsi" w:eastAsiaTheme="minorHAnsi" w:hAnsiTheme="minorHAnsi"/>
          <w:lang w:val="en-GB"/>
        </w:rPr>
        <w:t>–</w:t>
      </w:r>
      <w:r w:rsidR="00DF02BF">
        <w:rPr>
          <w:rFonts w:asciiTheme="minorHAnsi" w:eastAsiaTheme="minorHAnsi" w:hAnsiTheme="minorHAnsi" w:hint="eastAsia"/>
          <w:lang w:val="en-GB"/>
        </w:rPr>
        <w:t xml:space="preserve"> 참고</w:t>
      </w:r>
    </w:p>
    <w:p w:rsidR="00716CB0" w:rsidRDefault="00716CB0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75A042DE" wp14:editId="2032454C">
            <wp:extent cx="3674284" cy="21367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1734" cy="21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A9" w:rsidRDefault="002837A9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+ 면허종별(코드)는 아래 </w:t>
      </w:r>
      <w:r>
        <w:rPr>
          <w:rFonts w:asciiTheme="minorHAnsi" w:eastAsiaTheme="minorHAnsi" w:hAnsiTheme="minorHAnsi"/>
          <w:lang w:val="en-GB"/>
        </w:rPr>
        <w:t xml:space="preserve">Appendix B – 면허 </w:t>
      </w:r>
      <w:r>
        <w:rPr>
          <w:rFonts w:asciiTheme="minorHAnsi" w:eastAsiaTheme="minorHAnsi" w:hAnsiTheme="minorHAnsi" w:hint="eastAsia"/>
          <w:lang w:val="en-GB"/>
        </w:rPr>
        <w:t xml:space="preserve">종별 코드표 </w:t>
      </w:r>
      <w:r>
        <w:rPr>
          <w:rFonts w:asciiTheme="minorHAnsi" w:eastAsiaTheme="minorHAnsi" w:hAnsiTheme="minorHAnsi"/>
          <w:lang w:val="en-GB"/>
        </w:rPr>
        <w:t>–</w:t>
      </w:r>
      <w:r>
        <w:rPr>
          <w:rFonts w:asciiTheme="minorHAnsi" w:eastAsiaTheme="minorHAnsi" w:hAnsiTheme="minorHAnsi" w:hint="eastAsia"/>
          <w:lang w:val="en-GB"/>
        </w:rPr>
        <w:t xml:space="preserve"> 참고</w:t>
      </w:r>
    </w:p>
    <w:p w:rsidR="002837A9" w:rsidRDefault="002837A9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54605821" wp14:editId="171E7661">
            <wp:extent cx="3813175" cy="1444477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1357" cy="14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A9" w:rsidRDefault="002837A9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</w:p>
    <w:p w:rsidR="00716CB0" w:rsidRDefault="00716CB0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* </w:t>
      </w:r>
      <w:r>
        <w:rPr>
          <w:rFonts w:asciiTheme="minorHAnsi" w:eastAsiaTheme="minorHAnsi" w:hAnsiTheme="minorHAnsi" w:hint="eastAsia"/>
          <w:lang w:val="en-GB"/>
        </w:rPr>
        <w:t>응답 변수(</w:t>
      </w:r>
      <w:r>
        <w:rPr>
          <w:rFonts w:asciiTheme="minorHAnsi" w:eastAsiaTheme="minorHAnsi" w:hAnsiTheme="minorHAnsi"/>
          <w:lang w:val="en-GB"/>
        </w:rPr>
        <w:t>Response Parameters)</w:t>
      </w:r>
    </w:p>
    <w:p w:rsidR="00DF02BF" w:rsidRDefault="000E3EF8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439937D2" wp14:editId="67FF4A81">
            <wp:extent cx="3762597" cy="2171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4850" cy="21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CB0">
        <w:rPr>
          <w:rFonts w:asciiTheme="minorHAnsi" w:eastAsiaTheme="minorHAnsi" w:hAnsiTheme="minorHAnsi"/>
          <w:lang w:val="en-GB"/>
        </w:rPr>
        <w:t xml:space="preserve"> </w:t>
      </w:r>
    </w:p>
    <w:p w:rsid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+ Appendix </w:t>
      </w:r>
      <w:r>
        <w:rPr>
          <w:rFonts w:asciiTheme="minorHAnsi" w:eastAsiaTheme="minorHAnsi" w:hAnsiTheme="minorHAnsi"/>
          <w:lang w:val="en-GB"/>
        </w:rPr>
        <w:t>A</w:t>
      </w:r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 xml:space="preserve">– </w:t>
      </w:r>
      <w:r>
        <w:rPr>
          <w:rFonts w:asciiTheme="minorHAnsi" w:eastAsiaTheme="minorHAnsi" w:hAnsiTheme="minorHAnsi" w:hint="eastAsia"/>
          <w:lang w:val="en-GB"/>
        </w:rPr>
        <w:t xml:space="preserve">면허정보 응답 코드표 </w:t>
      </w:r>
      <w:r>
        <w:rPr>
          <w:rFonts w:asciiTheme="minorHAnsi" w:eastAsiaTheme="minorHAnsi" w:hAnsiTheme="minorHAnsi"/>
          <w:lang w:val="en-GB"/>
        </w:rPr>
        <w:t xml:space="preserve">– </w:t>
      </w:r>
    </w:p>
    <w:p w:rsidR="00DF02BF" w:rsidRP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5F8A25C3" wp14:editId="2BC16EA2">
            <wp:extent cx="3753022" cy="17240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156" cy="17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+ Appendix C –</w:t>
      </w:r>
      <w:r>
        <w:rPr>
          <w:rFonts w:asciiTheme="minorHAnsi" w:eastAsiaTheme="minorHAnsi" w:hAnsiTheme="minorHAnsi" w:hint="eastAsia"/>
          <w:lang w:val="en-GB"/>
        </w:rPr>
        <w:t xml:space="preserve"> 요청처리 응답코드표 </w:t>
      </w:r>
      <w:r>
        <w:rPr>
          <w:rFonts w:asciiTheme="minorHAnsi" w:eastAsiaTheme="minorHAnsi" w:hAnsiTheme="minorHAnsi"/>
          <w:lang w:val="en-GB"/>
        </w:rPr>
        <w:t xml:space="preserve">– </w:t>
      </w:r>
    </w:p>
    <w:p w:rsid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62F1F4A5" wp14:editId="6A2CD4E7">
            <wp:extent cx="3746500" cy="1605643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512" cy="16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F" w:rsidRP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</w:p>
    <w:p w:rsidR="00CA684F" w:rsidRDefault="003B38B8" w:rsidP="00761E32">
      <w:pPr>
        <w:pStyle w:val="Indent"/>
        <w:ind w:leftChars="36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lastRenderedPageBreak/>
        <w:t>출처</w:t>
      </w:r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 xml:space="preserve">: </w:t>
      </w:r>
      <w:hyperlink r:id="rId29" w:history="1">
        <w:r w:rsidRPr="001E4F2D">
          <w:rPr>
            <w:rStyle w:val="af1"/>
            <w:rFonts w:asciiTheme="minorHAnsi" w:eastAsiaTheme="minorHAnsi" w:hAnsiTheme="minorHAnsi" w:hint="eastAsia"/>
            <w:lang w:val="en-GB"/>
          </w:rPr>
          <w:t>file:///C:/Users/Jiyoon/Downloads/운전먼허정보자동검증_HTTP_연동가이드_V1.2.pdf</w:t>
        </w:r>
      </w:hyperlink>
      <w:r>
        <w:rPr>
          <w:rFonts w:asciiTheme="minorHAnsi" w:eastAsiaTheme="minorHAnsi" w:hAnsiTheme="minorHAnsi"/>
          <w:lang w:val="en-GB"/>
        </w:rPr>
        <w:t xml:space="preserve"> </w:t>
      </w:r>
    </w:p>
    <w:p w:rsidR="000E3EF8" w:rsidRDefault="000E3EF8" w:rsidP="000E3EF8">
      <w:pPr>
        <w:pStyle w:val="1"/>
        <w:ind w:left="720" w:right="200"/>
      </w:pPr>
      <w:bookmarkStart w:id="9" w:name="_Hybrid_app_개념"/>
      <w:bookmarkEnd w:id="9"/>
      <w:r>
        <w:rPr>
          <w:rFonts w:hint="eastAsia"/>
        </w:rPr>
        <w:t xml:space="preserve">Hybrid app </w:t>
      </w:r>
      <w:r>
        <w:rPr>
          <w:rFonts w:hint="eastAsia"/>
        </w:rPr>
        <w:t>개념</w:t>
      </w:r>
    </w:p>
    <w:p w:rsidR="000E3EF8" w:rsidRDefault="000E3EF8" w:rsidP="000E3EF8">
      <w:pPr>
        <w:pStyle w:val="Indent"/>
        <w:numPr>
          <w:ilvl w:val="0"/>
          <w:numId w:val="30"/>
        </w:numPr>
        <w:ind w:leftChars="0" w:right="200"/>
        <w:rPr>
          <w:lang w:val="en-GB"/>
        </w:rPr>
      </w:pPr>
      <w:r>
        <w:rPr>
          <w:rFonts w:hint="eastAsia"/>
          <w:lang w:val="en-GB"/>
        </w:rPr>
        <w:t>개념</w:t>
      </w:r>
    </w:p>
    <w:p w:rsidR="0085607F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기본적으로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‘</w:t>
      </w:r>
      <w:r>
        <w:rPr>
          <w:rFonts w:hint="eastAsia"/>
          <w:lang w:val="en-GB"/>
        </w:rPr>
        <w:t>네이티브앱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+ </w:t>
      </w:r>
      <w:r>
        <w:rPr>
          <w:rFonts w:hint="eastAsia"/>
          <w:lang w:val="en-GB"/>
        </w:rPr>
        <w:t>웹앱</w:t>
      </w:r>
      <w:r>
        <w:rPr>
          <w:lang w:val="en-GB"/>
        </w:rPr>
        <w:t xml:space="preserve">’ </w:t>
      </w:r>
      <w:r>
        <w:rPr>
          <w:rFonts w:hint="eastAsia"/>
          <w:lang w:val="en-GB"/>
        </w:rPr>
        <w:t>개념이며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일반적으론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HTML </w:t>
      </w:r>
      <w:r>
        <w:rPr>
          <w:rFonts w:hint="eastAsia"/>
          <w:lang w:val="en-GB"/>
        </w:rPr>
        <w:t>기반의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웹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후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오픈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소스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크로스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프레임워크를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네이티브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변환한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배포하는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형식을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말한다</w:t>
      </w:r>
      <w:r w:rsidR="0085607F">
        <w:rPr>
          <w:rFonts w:hint="eastAsia"/>
          <w:lang w:val="en-GB"/>
        </w:rPr>
        <w:t>(</w:t>
      </w:r>
      <w:r w:rsidR="0085607F">
        <w:rPr>
          <w:rFonts w:hint="eastAsia"/>
          <w:lang w:val="en-GB"/>
        </w:rPr>
        <w:t>최종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앱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배포에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필요한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패키징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처리만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아이폰</w:t>
      </w:r>
      <w:r w:rsidR="0085607F">
        <w:rPr>
          <w:rFonts w:hint="eastAsia"/>
          <w:lang w:val="en-GB"/>
        </w:rPr>
        <w:t>,</w:t>
      </w:r>
      <w:r w:rsidR="0085607F">
        <w:rPr>
          <w:lang w:val="en-GB"/>
        </w:rPr>
        <w:t xml:space="preserve"> </w:t>
      </w:r>
      <w:r w:rsidR="0085607F">
        <w:rPr>
          <w:rFonts w:hint="eastAsia"/>
          <w:lang w:val="en-GB"/>
        </w:rPr>
        <w:t>안드로이드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플랫폼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안에서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처리한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어플리케이션</w:t>
      </w:r>
      <w:r w:rsidR="0085607F">
        <w:rPr>
          <w:rFonts w:hint="eastAsia"/>
          <w:lang w:val="en-GB"/>
        </w:rPr>
        <w:t>)</w:t>
      </w:r>
    </w:p>
    <w:p w:rsidR="000E3EF8" w:rsidRDefault="0085607F" w:rsidP="000E3EF8">
      <w:pPr>
        <w:pStyle w:val="Indent"/>
        <w:ind w:leftChars="360" w:right="200"/>
        <w:rPr>
          <w:lang w:val="en-GB"/>
        </w:rPr>
      </w:pPr>
      <w:r>
        <w:rPr>
          <w:noProof/>
        </w:rPr>
        <w:drawing>
          <wp:inline distT="0" distB="0" distL="0" distR="0" wp14:anchorId="59173242" wp14:editId="79330DFF">
            <wp:extent cx="3263900" cy="1232488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227" cy="12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EF8">
        <w:rPr>
          <w:rFonts w:hint="eastAsia"/>
          <w:lang w:val="en-GB"/>
        </w:rPr>
        <w:t>.</w:t>
      </w:r>
    </w:p>
    <w:p w:rsidR="0085607F" w:rsidRDefault="0085607F" w:rsidP="000E3EF8">
      <w:pPr>
        <w:pStyle w:val="Indent"/>
        <w:ind w:leftChars="360" w:right="200"/>
        <w:rPr>
          <w:lang w:val="en-GB"/>
        </w:rPr>
      </w:pPr>
      <w:r>
        <w:rPr>
          <w:lang w:val="en-GB"/>
        </w:rPr>
        <w:t>(</w:t>
      </w:r>
      <w:r>
        <w:rPr>
          <w:rFonts w:hint="eastAsia"/>
          <w:lang w:val="en-GB"/>
        </w:rPr>
        <w:t>사진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출처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: </w:t>
      </w:r>
      <w:hyperlink r:id="rId31" w:history="1">
        <w:r w:rsidRPr="001E4F2D">
          <w:rPr>
            <w:rStyle w:val="af1"/>
            <w:lang w:val="en-GB"/>
          </w:rPr>
          <w:t>https://m.blog.naver.com/lool2389/220908482525</w:t>
        </w:r>
      </w:hyperlink>
      <w:r>
        <w:rPr>
          <w:lang w:val="en-GB"/>
        </w:rPr>
        <w:t xml:space="preserve"> )</w:t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lang w:val="en-GB"/>
        </w:rPr>
        <w:t xml:space="preserve"> - </w:t>
      </w:r>
      <w:r>
        <w:rPr>
          <w:rFonts w:hint="eastAsia"/>
          <w:lang w:val="en-GB"/>
        </w:rPr>
        <w:t>장점</w:t>
      </w:r>
    </w:p>
    <w:p w:rsidR="000E3EF8" w:rsidRDefault="000E3EF8" w:rsidP="000E3EF8">
      <w:pPr>
        <w:pStyle w:val="Indent"/>
        <w:ind w:leftChars="360" w:right="200" w:firstLine="105"/>
        <w:rPr>
          <w:lang w:val="en-GB"/>
        </w:rPr>
      </w:pPr>
      <w:r>
        <w:rPr>
          <w:rFonts w:hint="eastAsia"/>
          <w:lang w:val="en-GB"/>
        </w:rPr>
        <w:t>네이티브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API</w:t>
      </w:r>
      <w:r>
        <w:rPr>
          <w:rFonts w:hint="eastAsia"/>
          <w:lang w:val="en-GB"/>
        </w:rPr>
        <w:t>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브라우저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API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다양한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가능</w:t>
      </w:r>
    </w:p>
    <w:p w:rsidR="000E3EF8" w:rsidRDefault="000E3EF8" w:rsidP="000E3EF8">
      <w:pPr>
        <w:pStyle w:val="Indent"/>
        <w:ind w:leftChars="360" w:right="200" w:firstLine="105"/>
        <w:rPr>
          <w:lang w:val="en-GB"/>
        </w:rPr>
      </w:pPr>
      <w:r>
        <w:rPr>
          <w:rFonts w:hint="eastAsia"/>
          <w:lang w:val="en-GB"/>
        </w:rPr>
        <w:t>웹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기술을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사용해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가능</w:t>
      </w:r>
    </w:p>
    <w:p w:rsidR="000E3EF8" w:rsidRDefault="000E3EF8" w:rsidP="000E3EF8">
      <w:pPr>
        <w:pStyle w:val="Indent"/>
        <w:ind w:leftChars="360" w:right="200" w:firstLine="105"/>
        <w:rPr>
          <w:lang w:val="en-GB"/>
        </w:rPr>
      </w:pPr>
      <w:r>
        <w:rPr>
          <w:rFonts w:hint="eastAsia"/>
          <w:lang w:val="en-GB"/>
        </w:rPr>
        <w:t>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번의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다수의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플랫폼에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대응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가능</w:t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- </w:t>
      </w:r>
      <w:r>
        <w:rPr>
          <w:rFonts w:hint="eastAsia"/>
          <w:lang w:val="en-GB"/>
        </w:rPr>
        <w:t>단점</w:t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웹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뷰에서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실행하는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경우이기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때문에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앱의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성능이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곧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브라우저의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성능</w:t>
      </w:r>
    </w:p>
    <w:p w:rsidR="000E3EF8" w:rsidRP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UI </w:t>
      </w:r>
      <w:r>
        <w:rPr>
          <w:rFonts w:hint="eastAsia"/>
          <w:lang w:val="en-GB"/>
        </w:rPr>
        <w:t>프레임워크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도구를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사용하지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않는다면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개발자가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UI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제작해야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함</w:t>
      </w:r>
    </w:p>
    <w:p w:rsidR="000E3EF8" w:rsidRPr="000E3EF8" w:rsidRDefault="000E3EF8" w:rsidP="000E3EF8">
      <w:pPr>
        <w:pStyle w:val="Indent"/>
        <w:ind w:leftChars="360" w:right="200"/>
        <w:rPr>
          <w:lang w:val="en-GB"/>
        </w:rPr>
      </w:pP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noProof/>
        </w:rPr>
        <w:drawing>
          <wp:inline distT="0" distB="0" distL="0" distR="0" wp14:anchorId="0199A149" wp14:editId="1276FA29">
            <wp:extent cx="3991610" cy="2015627"/>
            <wp:effectExtent l="0" t="0" r="889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704" cy="20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>출처</w:t>
      </w:r>
      <w:r>
        <w:rPr>
          <w:rFonts w:hint="eastAsia"/>
          <w:lang w:val="en-GB"/>
        </w:rPr>
        <w:t xml:space="preserve"> : </w:t>
      </w:r>
      <w:hyperlink r:id="rId33" w:history="1">
        <w:r w:rsidRPr="001E4F2D">
          <w:rPr>
            <w:rStyle w:val="af1"/>
            <w:lang w:val="en-GB"/>
          </w:rPr>
          <w:t>https://m.blog.naver.com/PostView.nhn?blogId=acornedu&amp;logNo=221012420292&amp;proxyReferer=https%3A%2F%2Fwww.google.co.kr%2F</w:t>
        </w:r>
      </w:hyperlink>
    </w:p>
    <w:p w:rsidR="00192B60" w:rsidRPr="00772EB5" w:rsidRDefault="00772EB5" w:rsidP="00192B60">
      <w:pPr>
        <w:pStyle w:val="Indent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772EB5">
        <w:rPr>
          <w:rFonts w:asciiTheme="minorHAnsi" w:eastAsiaTheme="minorHAnsi" w:hAnsiTheme="minorHAnsi" w:hint="eastAsia"/>
          <w:lang w:val="en-GB"/>
        </w:rPr>
        <w:lastRenderedPageBreak/>
        <w:t>F</w:t>
      </w:r>
      <w:r w:rsidRPr="00772EB5">
        <w:rPr>
          <w:rFonts w:asciiTheme="minorHAnsi" w:eastAsiaTheme="minorHAnsi" w:hAnsiTheme="minorHAnsi"/>
          <w:lang w:val="en-GB"/>
        </w:rPr>
        <w:t>ramework</w:t>
      </w:r>
    </w:p>
    <w:p w:rsidR="00192B60" w:rsidRDefault="00192B60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 w:rsidRPr="00772EB5">
        <w:rPr>
          <w:rFonts w:asciiTheme="minorHAnsi" w:eastAsiaTheme="minorHAnsi" w:hAnsiTheme="minorHAnsi" w:hint="eastAsia"/>
          <w:lang w:val="en-GB"/>
        </w:rPr>
        <w:t>네이티브 기능들을 호출할 때 하이브리드 프레임워크(</w:t>
      </w:r>
      <w:r w:rsidRPr="00772EB5">
        <w:rPr>
          <w:rFonts w:asciiTheme="minorHAnsi" w:eastAsiaTheme="minorHAnsi" w:hAnsiTheme="minorHAnsi"/>
          <w:lang w:val="en-GB"/>
        </w:rPr>
        <w:t>Cordova</w:t>
      </w:r>
      <w:r w:rsidR="00772EB5">
        <w:rPr>
          <w:rFonts w:asciiTheme="minorHAnsi" w:eastAsiaTheme="minorHAnsi" w:hAnsiTheme="minorHAnsi"/>
          <w:lang w:val="en-GB"/>
        </w:rPr>
        <w:t xml:space="preserve"> </w:t>
      </w:r>
      <w:r w:rsidR="00772EB5">
        <w:rPr>
          <w:rFonts w:asciiTheme="minorHAnsi" w:eastAsiaTheme="minorHAnsi" w:hAnsiTheme="minorHAnsi" w:hint="eastAsia"/>
          <w:lang w:val="en-GB"/>
        </w:rPr>
        <w:t>폰갭</w:t>
      </w:r>
      <w:r w:rsidRPr="00772EB5">
        <w:rPr>
          <w:rFonts w:asciiTheme="minorHAnsi" w:eastAsiaTheme="minorHAnsi" w:hAnsiTheme="minorHAnsi"/>
          <w:lang w:val="en-GB"/>
        </w:rPr>
        <w:t xml:space="preserve"> </w:t>
      </w:r>
      <w:r w:rsidRPr="00772EB5">
        <w:rPr>
          <w:rFonts w:asciiTheme="minorHAnsi" w:eastAsiaTheme="minorHAnsi" w:hAnsiTheme="minorHAnsi" w:hint="eastAsia"/>
          <w:lang w:val="en-GB"/>
        </w:rPr>
        <w:t>등)</w:t>
      </w:r>
      <w:r w:rsidRPr="00772EB5">
        <w:rPr>
          <w:rFonts w:asciiTheme="minorHAnsi" w:eastAsiaTheme="minorHAnsi" w:hAnsiTheme="minorHAnsi"/>
          <w:lang w:val="en-GB"/>
        </w:rPr>
        <w:t xml:space="preserve"> </w:t>
      </w:r>
      <w:r w:rsidRPr="00772EB5">
        <w:rPr>
          <w:rFonts w:asciiTheme="minorHAnsi" w:eastAsiaTheme="minorHAnsi" w:hAnsiTheme="minorHAnsi" w:hint="eastAsia"/>
          <w:lang w:val="en-GB"/>
        </w:rPr>
        <w:t>사용</w:t>
      </w:r>
      <w:r w:rsidR="00772EB5">
        <w:rPr>
          <w:rFonts w:asciiTheme="minorHAnsi" w:eastAsiaTheme="minorHAnsi" w:hAnsiTheme="minorHAnsi"/>
          <w:lang w:val="en-GB"/>
        </w:rPr>
        <w:t>하면</w:t>
      </w:r>
      <w:r w:rsidRPr="00772EB5">
        <w:rPr>
          <w:rFonts w:asciiTheme="minorHAnsi" w:eastAsiaTheme="minorHAnsi" w:hAnsiTheme="minorHAnsi" w:hint="eastAsia"/>
          <w:lang w:val="en-GB"/>
        </w:rPr>
        <w:t xml:space="preserve"> </w:t>
      </w:r>
      <w:r w:rsidRPr="00772EB5">
        <w:rPr>
          <w:rFonts w:asciiTheme="minorHAnsi" w:eastAsiaTheme="minorHAnsi" w:hAnsiTheme="minorHAnsi"/>
          <w:lang w:val="en-GB"/>
        </w:rPr>
        <w:t>js</w:t>
      </w:r>
      <w:r w:rsidRPr="00772EB5">
        <w:rPr>
          <w:rFonts w:asciiTheme="minorHAnsi" w:eastAsiaTheme="minorHAnsi" w:hAnsiTheme="minorHAnsi" w:hint="eastAsia"/>
          <w:lang w:val="en-GB"/>
        </w:rPr>
        <w:t>함수 한 두줄로 네이티브의 카메라 기능 호출 등이 가능해</w:t>
      </w:r>
      <w:r w:rsidR="00772EB5">
        <w:rPr>
          <w:rFonts w:asciiTheme="minorHAnsi" w:eastAsiaTheme="minorHAnsi" w:hAnsiTheme="minorHAnsi" w:hint="eastAsia"/>
          <w:lang w:val="en-GB"/>
        </w:rPr>
        <w:t>진다.</w:t>
      </w:r>
    </w:p>
    <w:p w:rsidR="00772EB5" w:rsidRP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b/>
          <w:sz w:val="18"/>
          <w:lang w:val="en-GB"/>
        </w:rPr>
      </w:pPr>
      <w:r w:rsidRPr="00772EB5">
        <w:rPr>
          <w:rFonts w:asciiTheme="minorHAnsi" w:eastAsiaTheme="minorHAnsi" w:hAnsiTheme="minorHAnsi"/>
          <w:b/>
          <w:sz w:val="18"/>
          <w:lang w:val="en-GB"/>
        </w:rPr>
        <w:t xml:space="preserve">- </w:t>
      </w:r>
      <w:r w:rsidR="00BB4946">
        <w:rPr>
          <w:rFonts w:asciiTheme="minorHAnsi" w:eastAsiaTheme="minorHAnsi" w:hAnsiTheme="minorHAnsi" w:hint="eastAsia"/>
          <w:b/>
          <w:sz w:val="18"/>
          <w:lang w:val="en-GB"/>
        </w:rPr>
        <w:t xml:space="preserve">Apache </w:t>
      </w:r>
      <w:r w:rsidRPr="00772EB5">
        <w:rPr>
          <w:rFonts w:asciiTheme="minorHAnsi" w:eastAsiaTheme="minorHAnsi" w:hAnsiTheme="minorHAnsi"/>
          <w:b/>
          <w:sz w:val="18"/>
          <w:lang w:val="en-GB"/>
        </w:rPr>
        <w:t>Cordova</w:t>
      </w:r>
      <w:r w:rsidR="00BB4946">
        <w:rPr>
          <w:rFonts w:asciiTheme="minorHAnsi" w:eastAsiaTheme="minorHAnsi" w:hAnsiTheme="minorHAnsi"/>
          <w:b/>
          <w:sz w:val="18"/>
          <w:lang w:val="en-GB"/>
        </w:rPr>
        <w:t xml:space="preserve"> -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HTML, CSS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및 JS가 포함 된 모바일 앱 그리고 단일 코드 기반의 멀티플 플랫폼을 타켓으로 한 무료이자 오픈소스 프레임워크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</w:t>
      </w:r>
      <w:r>
        <w:rPr>
          <w:rFonts w:asciiTheme="minorHAnsi" w:eastAsiaTheme="minorHAnsi" w:hAnsiTheme="minorHAnsi"/>
          <w:lang w:val="en-GB"/>
        </w:rPr>
        <w:t>15</w:t>
      </w:r>
      <w:r>
        <w:rPr>
          <w:rFonts w:asciiTheme="minorHAnsi" w:eastAsiaTheme="minorHAnsi" w:hAnsiTheme="minorHAnsi" w:hint="eastAsia"/>
          <w:lang w:val="en-GB"/>
        </w:rPr>
        <w:t>가지 툴 존재 -&gt; 어도비 폰갭(</w:t>
      </w:r>
      <w:r>
        <w:rPr>
          <w:rFonts w:asciiTheme="minorHAnsi" w:eastAsiaTheme="minorHAnsi" w:hAnsiTheme="minorHAnsi"/>
          <w:lang w:val="en-GB"/>
        </w:rPr>
        <w:t>Adobe PhoneGap)</w:t>
      </w:r>
      <w:r>
        <w:rPr>
          <w:rFonts w:asciiTheme="minorHAnsi" w:eastAsiaTheme="minorHAnsi" w:hAnsiTheme="minorHAnsi" w:hint="eastAsia"/>
          <w:lang w:val="en-GB"/>
        </w:rPr>
        <w:t>이 가장 유명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간단한 데스크탑 및 개발자 앱을 사용해 </w:t>
      </w:r>
      <w:r>
        <w:rPr>
          <w:rFonts w:asciiTheme="minorHAnsi" w:eastAsiaTheme="minorHAnsi" w:hAnsiTheme="minorHAnsi"/>
          <w:lang w:val="en-GB"/>
        </w:rPr>
        <w:t xml:space="preserve">HTML, CSS </w:t>
      </w:r>
      <w:r>
        <w:rPr>
          <w:rFonts w:asciiTheme="minorHAnsi" w:eastAsiaTheme="minorHAnsi" w:hAnsiTheme="minorHAnsi" w:hint="eastAsia"/>
          <w:lang w:val="en-GB"/>
        </w:rPr>
        <w:t>및 자바스크립트(</w:t>
      </w:r>
      <w:r>
        <w:rPr>
          <w:rFonts w:asciiTheme="minorHAnsi" w:eastAsiaTheme="minorHAnsi" w:hAnsiTheme="minorHAnsi"/>
          <w:lang w:val="en-GB"/>
        </w:rPr>
        <w:t>JavaScript)</w:t>
      </w:r>
      <w:r>
        <w:rPr>
          <w:rFonts w:asciiTheme="minorHAnsi" w:eastAsiaTheme="minorHAnsi" w:hAnsiTheme="minorHAnsi" w:hint="eastAsia"/>
          <w:lang w:val="en-GB"/>
        </w:rPr>
        <w:t>를 몇 분 안에 기기의 앱으로 전환 가능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크로스 플랫폼 워크플로(</w:t>
      </w:r>
      <w:r>
        <w:rPr>
          <w:rFonts w:asciiTheme="minorHAnsi" w:eastAsiaTheme="minorHAnsi" w:hAnsiTheme="minorHAnsi"/>
          <w:lang w:val="en-GB"/>
        </w:rPr>
        <w:t xml:space="preserve">Android, iOS, Window Phone </w:t>
      </w:r>
      <w:r>
        <w:rPr>
          <w:rFonts w:asciiTheme="minorHAnsi" w:eastAsiaTheme="minorHAnsi" w:hAnsiTheme="minorHAnsi" w:hint="eastAsia"/>
          <w:lang w:val="en-GB"/>
        </w:rPr>
        <w:t xml:space="preserve">등 </w:t>
      </w:r>
      <w:r>
        <w:rPr>
          <w:rFonts w:asciiTheme="minorHAnsi" w:eastAsiaTheme="minorHAnsi" w:hAnsiTheme="minorHAnsi"/>
          <w:lang w:val="en-GB"/>
        </w:rPr>
        <w:t>8</w:t>
      </w:r>
      <w:r>
        <w:rPr>
          <w:rFonts w:asciiTheme="minorHAnsi" w:eastAsiaTheme="minorHAnsi" w:hAnsiTheme="minorHAnsi" w:hint="eastAsia"/>
          <w:lang w:val="en-GB"/>
        </w:rPr>
        <w:t>개 플랫폼 지원)</w:t>
      </w:r>
      <w:r>
        <w:rPr>
          <w:rFonts w:asciiTheme="minorHAnsi" w:eastAsiaTheme="minorHAnsi" w:hAnsiTheme="minorHAnsi"/>
          <w:lang w:val="en-GB"/>
        </w:rPr>
        <w:t xml:space="preserve"> -&gt; </w:t>
      </w:r>
      <w:r>
        <w:rPr>
          <w:rFonts w:asciiTheme="minorHAnsi" w:eastAsiaTheme="minorHAnsi" w:hAnsiTheme="minorHAnsi" w:hint="eastAsia"/>
          <w:lang w:val="en-GB"/>
        </w:rPr>
        <w:t xml:space="preserve">통합 자바 스크립트 </w:t>
      </w:r>
      <w:r>
        <w:rPr>
          <w:rFonts w:asciiTheme="minorHAnsi" w:eastAsiaTheme="minorHAnsi" w:hAnsiTheme="minorHAnsi"/>
          <w:lang w:val="en-GB"/>
        </w:rPr>
        <w:t>API</w:t>
      </w:r>
      <w:r>
        <w:rPr>
          <w:rFonts w:asciiTheme="minorHAnsi" w:eastAsiaTheme="minorHAnsi" w:hAnsiTheme="minorHAnsi" w:hint="eastAsia"/>
          <w:lang w:val="en-GB"/>
        </w:rPr>
        <w:t>로 Wrapping(앱 포장)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기능 제공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플러그인 </w:t>
      </w:r>
      <w:r>
        <w:rPr>
          <w:rFonts w:asciiTheme="minorHAnsi" w:eastAsiaTheme="minorHAnsi" w:hAnsiTheme="minorHAnsi"/>
          <w:lang w:val="en-GB"/>
        </w:rPr>
        <w:t xml:space="preserve">-&gt; </w:t>
      </w:r>
      <w:r>
        <w:rPr>
          <w:rFonts w:asciiTheme="minorHAnsi" w:eastAsiaTheme="minorHAnsi" w:hAnsiTheme="minorHAnsi" w:hint="eastAsia"/>
          <w:lang w:val="en-GB"/>
        </w:rPr>
        <w:t>웹 뷰(</w:t>
      </w:r>
      <w:r>
        <w:rPr>
          <w:rFonts w:asciiTheme="minorHAnsi" w:eastAsiaTheme="minorHAnsi" w:hAnsiTheme="minorHAnsi"/>
          <w:lang w:val="en-GB"/>
        </w:rPr>
        <w:t>Web View)</w:t>
      </w:r>
      <w:r>
        <w:rPr>
          <w:rFonts w:asciiTheme="minorHAnsi" w:eastAsiaTheme="minorHAnsi" w:hAnsiTheme="minorHAnsi" w:hint="eastAsia"/>
          <w:lang w:val="en-GB"/>
        </w:rPr>
        <w:t>기반이라 네이티브 앱 보다 다양한 기능을 구현하기 어려운 하이브리드 앱의 단점을 극복하기 위해 제공(직접 개발도 가능)</w:t>
      </w:r>
      <w:r>
        <w:rPr>
          <w:rFonts w:asciiTheme="minorHAnsi" w:eastAsiaTheme="minorHAnsi" w:hAnsiTheme="minorHAnsi"/>
          <w:lang w:val="en-GB"/>
        </w:rPr>
        <w:t xml:space="preserve"> : One source Multi device!</w:t>
      </w:r>
    </w:p>
    <w:p w:rsidR="005778EA" w:rsidRDefault="005778EA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* Adobe PhoneGap : </w:t>
      </w:r>
      <w:r>
        <w:rPr>
          <w:rFonts w:asciiTheme="minorHAnsi" w:eastAsiaTheme="minorHAnsi" w:hAnsiTheme="minorHAnsi" w:hint="eastAsia"/>
          <w:lang w:val="en-GB"/>
        </w:rPr>
        <w:t>대표적인 모바일 개발 프레임워크,</w:t>
      </w:r>
      <w:r>
        <w:rPr>
          <w:rFonts w:asciiTheme="minorHAnsi" w:eastAsiaTheme="minorHAnsi" w:hAnsiTheme="minorHAnsi"/>
          <w:lang w:val="en-GB"/>
        </w:rPr>
        <w:t xml:space="preserve"> HTML5, CSS, JavaScrip</w:t>
      </w:r>
      <w:r>
        <w:rPr>
          <w:rFonts w:asciiTheme="minorHAnsi" w:eastAsiaTheme="minorHAnsi" w:hAnsiTheme="minorHAnsi" w:hint="eastAsia"/>
          <w:lang w:val="en-GB"/>
        </w:rPr>
        <w:t>t를 활용해 모바일 기기를 위한 어플리케이션 제작 가능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* V</w:t>
      </w:r>
      <w:r w:rsidR="005778EA">
        <w:rPr>
          <w:rFonts w:asciiTheme="minorHAnsi" w:eastAsiaTheme="minorHAnsi" w:hAnsiTheme="minorHAnsi"/>
          <w:lang w:val="en-GB"/>
        </w:rPr>
        <w:t>isual studio(</w:t>
      </w:r>
      <w:r w:rsidR="005778EA">
        <w:rPr>
          <w:rFonts w:asciiTheme="minorHAnsi" w:eastAsiaTheme="minorHAnsi" w:hAnsiTheme="minorHAnsi" w:hint="eastAsia"/>
          <w:lang w:val="en-GB"/>
        </w:rPr>
        <w:t>개발 툴)</w:t>
      </w:r>
      <w:r w:rsidR="005778EA">
        <w:rPr>
          <w:rFonts w:asciiTheme="minorHAnsi" w:eastAsiaTheme="minorHAnsi" w:hAnsiTheme="minorHAnsi"/>
          <w:lang w:val="en-GB"/>
        </w:rPr>
        <w:t xml:space="preserve"> :</w:t>
      </w:r>
      <w:r>
        <w:rPr>
          <w:rFonts w:asciiTheme="minorHAnsi" w:eastAsiaTheme="minorHAnsi" w:hAnsiTheme="minorHAnsi"/>
          <w:lang w:val="en-GB"/>
        </w:rPr>
        <w:t xml:space="preserve"> </w:t>
      </w:r>
      <w:r w:rsidR="005778EA">
        <w:rPr>
          <w:rFonts w:asciiTheme="minorHAnsi" w:eastAsiaTheme="minorHAnsi" w:hAnsiTheme="minorHAnsi" w:hint="eastAsia"/>
          <w:lang w:val="en-GB"/>
        </w:rPr>
        <w:t>Android, iOS</w:t>
      </w:r>
      <w:r w:rsidR="005778EA">
        <w:rPr>
          <w:rFonts w:asciiTheme="minorHAnsi" w:eastAsiaTheme="minorHAnsi" w:hAnsiTheme="minorHAnsi"/>
          <w:lang w:val="en-GB"/>
        </w:rPr>
        <w:t xml:space="preserve"> </w:t>
      </w:r>
      <w:r w:rsidR="005778EA">
        <w:rPr>
          <w:rFonts w:asciiTheme="minorHAnsi" w:eastAsiaTheme="minorHAnsi" w:hAnsiTheme="minorHAnsi" w:hint="eastAsia"/>
          <w:lang w:val="en-GB"/>
        </w:rPr>
        <w:t xml:space="preserve">및 </w:t>
      </w:r>
      <w:r w:rsidR="005778EA">
        <w:rPr>
          <w:rFonts w:asciiTheme="minorHAnsi" w:eastAsiaTheme="minorHAnsi" w:hAnsiTheme="minorHAnsi"/>
          <w:lang w:val="en-GB"/>
        </w:rPr>
        <w:t xml:space="preserve">Windows </w:t>
      </w:r>
      <w:r w:rsidR="005778EA">
        <w:rPr>
          <w:rFonts w:asciiTheme="minorHAnsi" w:eastAsiaTheme="minorHAnsi" w:hAnsiTheme="minorHAnsi" w:hint="eastAsia"/>
          <w:lang w:val="en-GB"/>
        </w:rPr>
        <w:t>용 크로스 플랫폼 앱 제작에 인기가 많고,</w:t>
      </w:r>
      <w:r w:rsidR="005778EA">
        <w:rPr>
          <w:rFonts w:asciiTheme="minorHAnsi" w:eastAsiaTheme="minorHAnsi" w:hAnsiTheme="minorHAnsi"/>
          <w:lang w:val="en-GB"/>
        </w:rPr>
        <w:t xml:space="preserve"> </w:t>
      </w:r>
      <w:r w:rsidR="005778EA">
        <w:rPr>
          <w:rFonts w:asciiTheme="minorHAnsi" w:eastAsiaTheme="minorHAnsi" w:hAnsiTheme="minorHAnsi" w:hint="eastAsia"/>
          <w:lang w:val="en-GB"/>
        </w:rPr>
        <w:t>고급 빌드 빛 디버깅 지원으로 완성됨</w:t>
      </w:r>
    </w:p>
    <w:p w:rsidR="005778EA" w:rsidRDefault="005778EA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lonic : </w:t>
      </w:r>
      <w:r>
        <w:rPr>
          <w:rFonts w:asciiTheme="minorHAnsi" w:eastAsiaTheme="minorHAnsi" w:hAnsiTheme="minorHAnsi"/>
          <w:lang w:val="en-GB"/>
        </w:rPr>
        <w:t xml:space="preserve">lonic </w:t>
      </w:r>
      <w:r>
        <w:rPr>
          <w:rFonts w:asciiTheme="minorHAnsi" w:eastAsiaTheme="minorHAnsi" w:hAnsiTheme="minorHAnsi" w:hint="eastAsia"/>
          <w:lang w:val="en-GB"/>
        </w:rPr>
        <w:t>프레임워크는 앵귤러(</w:t>
      </w:r>
      <w:r>
        <w:rPr>
          <w:rFonts w:asciiTheme="minorHAnsi" w:eastAsiaTheme="minorHAnsi" w:hAnsiTheme="minorHAnsi"/>
          <w:lang w:val="en-GB"/>
        </w:rPr>
        <w:t>Angular JS)</w:t>
      </w:r>
      <w:r>
        <w:rPr>
          <w:rFonts w:asciiTheme="minorHAnsi" w:eastAsiaTheme="minorHAnsi" w:hAnsiTheme="minorHAnsi" w:hint="eastAsia"/>
          <w:lang w:val="en-GB"/>
        </w:rPr>
        <w:t>와 조화를 이루며 작동,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다양한 유틸리티 지원,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각 </w:t>
      </w:r>
      <w:r>
        <w:rPr>
          <w:rFonts w:asciiTheme="minorHAnsi" w:eastAsiaTheme="minorHAnsi" w:hAnsiTheme="minorHAnsi"/>
          <w:lang w:val="en-GB"/>
        </w:rPr>
        <w:t>OS</w:t>
      </w:r>
      <w:r>
        <w:rPr>
          <w:rFonts w:asciiTheme="minorHAnsi" w:eastAsiaTheme="minorHAnsi" w:hAnsiTheme="minorHAnsi" w:hint="eastAsia"/>
          <w:lang w:val="en-GB"/>
        </w:rPr>
        <w:t>에 따른 개별적 수정 가능,</w:t>
      </w:r>
      <w:r>
        <w:rPr>
          <w:rFonts w:asciiTheme="minorHAnsi" w:eastAsiaTheme="minorHAnsi" w:hAnsiTheme="minorHAnsi"/>
          <w:lang w:val="en-GB"/>
        </w:rPr>
        <w:t xml:space="preserve"> UI </w:t>
      </w:r>
      <w:r>
        <w:rPr>
          <w:rFonts w:asciiTheme="minorHAnsi" w:eastAsiaTheme="minorHAnsi" w:hAnsiTheme="minorHAnsi" w:hint="eastAsia"/>
          <w:lang w:val="en-GB"/>
        </w:rPr>
        <w:t>컴포넌트를 제공</w:t>
      </w:r>
    </w:p>
    <w:p w:rsidR="008C4943" w:rsidRDefault="008C4943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참고 </w:t>
      </w:r>
      <w:r>
        <w:rPr>
          <w:rFonts w:asciiTheme="minorHAnsi" w:eastAsiaTheme="minorHAnsi" w:hAnsiTheme="minorHAnsi"/>
          <w:lang w:val="en-GB"/>
        </w:rPr>
        <w:t xml:space="preserve">: </w:t>
      </w:r>
      <w:hyperlink r:id="rId34" w:history="1">
        <w:r w:rsidRPr="001E4F2D">
          <w:rPr>
            <w:rStyle w:val="af1"/>
            <w:rFonts w:asciiTheme="minorHAnsi" w:eastAsiaTheme="minorHAnsi" w:hAnsiTheme="minorHAnsi"/>
            <w:lang w:val="en-GB"/>
          </w:rPr>
          <w:t>https://m.blog.naver.com/PostView.nhn?blogId=acornedu&amp;logNo=220981674315&amp;proxyReferer=https%3A%2F%2Fwww.google.co.kr%2F</w:t>
        </w:r>
      </w:hyperlink>
    </w:p>
    <w:sectPr w:rsidR="008C4943" w:rsidSect="002A259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40" w:code="9"/>
      <w:pgMar w:top="1134" w:right="1107" w:bottom="1134" w:left="1134" w:header="720" w:footer="623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F2A" w:rsidRDefault="007D6F2A">
      <w:pPr>
        <w:ind w:left="920" w:right="200"/>
      </w:pPr>
      <w:r>
        <w:separator/>
      </w:r>
    </w:p>
  </w:endnote>
  <w:endnote w:type="continuationSeparator" w:id="0">
    <w:p w:rsidR="007D6F2A" w:rsidRDefault="007D6F2A">
      <w:pPr>
        <w:ind w:left="920" w:right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99B" w:rsidRDefault="00FC299B">
    <w:pPr>
      <w:pStyle w:val="a5"/>
      <w:framePr w:wrap="around" w:vAnchor="text" w:hAnchor="margin" w:xAlign="right" w:y="1"/>
      <w:ind w:left="920" w:right="20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:rsidR="00FC299B" w:rsidRDefault="00FC299B">
    <w:pPr>
      <w:pStyle w:val="a5"/>
      <w:ind w:left="920" w:right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99B" w:rsidRPr="004437FA" w:rsidRDefault="00FC299B" w:rsidP="00F44720">
    <w:pPr>
      <w:pStyle w:val="a5"/>
      <w:ind w:left="200" w:right="200" w:firstLine="0"/>
      <w:jc w:val="center"/>
      <w:rPr>
        <w:rFonts w:ascii="Times New Roman" w:hAnsi="Times New Roman"/>
        <w:sz w:val="16"/>
      </w:rPr>
    </w:pPr>
    <w:r>
      <w:rPr>
        <w:rFonts w:ascii="굴림체" w:eastAsia="굴림체" w:hAnsi="굴림체" w:hint="eastAsia"/>
        <w:noProof/>
        <w:sz w:val="18"/>
        <w:szCs w:val="18"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column">
            <wp:posOffset>8757285</wp:posOffset>
          </wp:positionH>
          <wp:positionV relativeFrom="paragraph">
            <wp:posOffset>-36195</wp:posOffset>
          </wp:positionV>
          <wp:extent cx="600075" cy="337820"/>
          <wp:effectExtent l="0" t="0" r="0" b="0"/>
          <wp:wrapNone/>
          <wp:docPr id="17" name="그림 17" descr="크기변환_SK-cac-Comm-E_b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크기변환_SK-cac-Comm-E_b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20" t="2277" r="54370" b="56465"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337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46D1F">
      <w:rPr>
        <w:rFonts w:ascii="굴림체" w:eastAsia="굴림체" w:hAnsi="굴림체" w:hint="eastAsia"/>
        <w:sz w:val="18"/>
        <w:szCs w:val="18"/>
        <w:lang w:val="ko-KR"/>
      </w:rPr>
      <w:t xml:space="preserve">Page </w:t>
    </w:r>
    <w:r w:rsidRPr="00746D1F">
      <w:rPr>
        <w:rFonts w:ascii="굴림체" w:eastAsia="굴림체" w:hAnsi="굴림체"/>
        <w:sz w:val="18"/>
        <w:szCs w:val="18"/>
      </w:rPr>
      <w:fldChar w:fldCharType="begin"/>
    </w:r>
    <w:r w:rsidRPr="00746D1F">
      <w:rPr>
        <w:rFonts w:ascii="굴림체" w:eastAsia="굴림체" w:hAnsi="굴림체"/>
        <w:sz w:val="18"/>
        <w:szCs w:val="18"/>
      </w:rPr>
      <w:instrText>PAGE</w:instrText>
    </w:r>
    <w:r w:rsidRPr="00746D1F">
      <w:rPr>
        <w:rFonts w:ascii="굴림체" w:eastAsia="굴림체" w:hAnsi="굴림체"/>
        <w:sz w:val="18"/>
        <w:szCs w:val="18"/>
      </w:rPr>
      <w:fldChar w:fldCharType="separate"/>
    </w:r>
    <w:r w:rsidR="00E4321D">
      <w:rPr>
        <w:rFonts w:ascii="굴림체" w:eastAsia="굴림체" w:hAnsi="굴림체"/>
        <w:noProof/>
        <w:sz w:val="18"/>
        <w:szCs w:val="18"/>
      </w:rPr>
      <w:t>12</w:t>
    </w:r>
    <w:r w:rsidRPr="00746D1F">
      <w:rPr>
        <w:rFonts w:ascii="굴림체" w:eastAsia="굴림체" w:hAnsi="굴림체"/>
        <w:sz w:val="18"/>
        <w:szCs w:val="18"/>
      </w:rPr>
      <w:fldChar w:fldCharType="end"/>
    </w:r>
    <w:r w:rsidRPr="00746D1F">
      <w:rPr>
        <w:rFonts w:ascii="굴림체" w:eastAsia="굴림체" w:hAnsi="굴림체"/>
        <w:sz w:val="18"/>
        <w:szCs w:val="18"/>
        <w:lang w:val="ko-KR"/>
      </w:rPr>
      <w:t xml:space="preserve"> / </w:t>
    </w:r>
    <w:r w:rsidRPr="00746D1F">
      <w:rPr>
        <w:rFonts w:ascii="굴림체" w:eastAsia="굴림체" w:hAnsi="굴림체"/>
        <w:sz w:val="18"/>
        <w:szCs w:val="18"/>
      </w:rPr>
      <w:fldChar w:fldCharType="begin"/>
    </w:r>
    <w:r w:rsidRPr="00746D1F">
      <w:rPr>
        <w:rFonts w:ascii="굴림체" w:eastAsia="굴림체" w:hAnsi="굴림체"/>
        <w:sz w:val="18"/>
        <w:szCs w:val="18"/>
      </w:rPr>
      <w:instrText>NUMPAGES</w:instrText>
    </w:r>
    <w:r w:rsidRPr="00746D1F">
      <w:rPr>
        <w:rFonts w:ascii="굴림체" w:eastAsia="굴림체" w:hAnsi="굴림체"/>
        <w:sz w:val="18"/>
        <w:szCs w:val="18"/>
      </w:rPr>
      <w:fldChar w:fldCharType="separate"/>
    </w:r>
    <w:r w:rsidR="00E4321D">
      <w:rPr>
        <w:rFonts w:ascii="굴림체" w:eastAsia="굴림체" w:hAnsi="굴림체"/>
        <w:noProof/>
        <w:sz w:val="18"/>
        <w:szCs w:val="18"/>
      </w:rPr>
      <w:t>12</w:t>
    </w:r>
    <w:r w:rsidRPr="00746D1F">
      <w:rPr>
        <w:rFonts w:ascii="굴림체" w:eastAsia="굴림체" w:hAnsi="굴림체"/>
        <w:sz w:val="18"/>
        <w:szCs w:val="18"/>
      </w:rPr>
      <w:fldChar w:fldCharType="end"/>
    </w:r>
  </w:p>
  <w:p w:rsidR="00FC299B" w:rsidRPr="00F44720" w:rsidRDefault="00FC299B" w:rsidP="00F44720">
    <w:pPr>
      <w:pStyle w:val="a5"/>
      <w:ind w:left="920" w:right="200"/>
    </w:pPr>
    <w:r>
      <w:rPr>
        <w:rFonts w:ascii="굴림체" w:eastAsia="굴림체" w:hAnsi="굴림체" w:hint="eastAsia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-106680</wp:posOffset>
              </wp:positionH>
              <wp:positionV relativeFrom="paragraph">
                <wp:posOffset>-184785</wp:posOffset>
              </wp:positionV>
              <wp:extent cx="9483090" cy="0"/>
              <wp:effectExtent l="0" t="0" r="0" b="0"/>
              <wp:wrapNone/>
              <wp:docPr id="1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48309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6B6B6B" id="Line 15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4pt,-14.55pt" to="738.3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" strokeweight="4.5pt">
              <v:stroke linestyle="thinThick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99B" w:rsidRDefault="00FC299B">
    <w:pPr>
      <w:pStyle w:val="a5"/>
      <w:ind w:left="920" w:right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F2A" w:rsidRDefault="007D6F2A">
      <w:pPr>
        <w:ind w:left="920" w:right="200"/>
      </w:pPr>
      <w:r>
        <w:separator/>
      </w:r>
    </w:p>
  </w:footnote>
  <w:footnote w:type="continuationSeparator" w:id="0">
    <w:p w:rsidR="007D6F2A" w:rsidRDefault="007D6F2A">
      <w:pPr>
        <w:ind w:left="920" w:right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99B" w:rsidRDefault="00FC299B">
    <w:pPr>
      <w:pStyle w:val="a4"/>
      <w:ind w:left="920" w:right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55" w:type="dxa"/>
      <w:tblInd w:w="-4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522"/>
      <w:gridCol w:w="3827"/>
      <w:gridCol w:w="1418"/>
      <w:gridCol w:w="2088"/>
    </w:tblGrid>
    <w:tr w:rsidR="00FC299B" w:rsidRPr="00DE1C87">
      <w:trPr>
        <w:cantSplit/>
      </w:trPr>
      <w:tc>
        <w:tcPr>
          <w:tcW w:w="2522" w:type="dxa"/>
          <w:vMerge w:val="restart"/>
          <w:tcBorders>
            <w:top w:val="single" w:sz="12" w:space="0" w:color="auto"/>
            <w:left w:val="single" w:sz="12" w:space="0" w:color="auto"/>
            <w:right w:val="single" w:sz="6" w:space="0" w:color="auto"/>
          </w:tcBorders>
          <w:vAlign w:val="center"/>
        </w:tcPr>
        <w:p w:rsidR="00FC299B" w:rsidRPr="00DE1C87" w:rsidRDefault="00FC299B" w:rsidP="00EB7993">
          <w:pPr>
            <w:pStyle w:val="a4"/>
            <w:spacing w:before="40" w:after="40"/>
            <w:ind w:leftChars="-71" w:left="-139" w:rightChars="-54" w:right="-108" w:hangingChars="2" w:hanging="3"/>
            <w:jc w:val="center"/>
            <w:rPr>
              <w:rFonts w:ascii="굴림체" w:eastAsia="굴림체" w:hAnsi="굴림체"/>
              <w:sz w:val="16"/>
            </w:rPr>
          </w:pPr>
          <w:r w:rsidRPr="00B873B7">
            <w:rPr>
              <w:rFonts w:ascii="굴림체" w:eastAsia="굴림체" w:hAnsi="굴림체"/>
              <w:noProof/>
              <w:sz w:val="16"/>
            </w:rPr>
            <w:drawing>
              <wp:inline distT="0" distB="0" distL="0" distR="0">
                <wp:extent cx="1711960" cy="446405"/>
                <wp:effectExtent l="0" t="0" r="0" b="0"/>
                <wp:docPr id="31" name="Picture 3" descr="설명: C:\Users\kim\Desktop\KCC\KCCLOGO_테두리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설명: C:\Users\kim\Desktop\KCC\KCCLOGO_테두리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397" t="16762" r="18515" b="329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196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33" w:type="dxa"/>
          <w:gridSpan w:val="3"/>
          <w:tcBorders>
            <w:top w:val="single" w:sz="12" w:space="0" w:color="auto"/>
            <w:left w:val="nil"/>
            <w:bottom w:val="nil"/>
          </w:tcBorders>
        </w:tcPr>
        <w:p w:rsidR="00FC299B" w:rsidRPr="00DE1C87" w:rsidRDefault="00FC299B" w:rsidP="00A433CA">
          <w:pPr>
            <w:pStyle w:val="a4"/>
            <w:tabs>
              <w:tab w:val="left" w:pos="1135"/>
            </w:tabs>
            <w:ind w:left="920" w:right="200"/>
            <w:rPr>
              <w:rFonts w:ascii="굴림체" w:eastAsia="굴림체" w:hAnsi="굴림체"/>
              <w:b/>
              <w:sz w:val="16"/>
            </w:rPr>
          </w:pPr>
          <w:r w:rsidRPr="00DE1C87">
            <w:rPr>
              <w:rFonts w:ascii="굴림체" w:eastAsia="굴림체" w:hAnsi="굴림체"/>
              <w:sz w:val="16"/>
            </w:rPr>
            <w:t>Title</w:t>
          </w:r>
        </w:p>
      </w:tc>
    </w:tr>
    <w:tr w:rsidR="00FC299B" w:rsidRPr="00DE1C87">
      <w:trPr>
        <w:cantSplit/>
      </w:trPr>
      <w:tc>
        <w:tcPr>
          <w:tcW w:w="2522" w:type="dxa"/>
          <w:vMerge/>
          <w:tcBorders>
            <w:left w:val="single" w:sz="12" w:space="0" w:color="auto"/>
            <w:bottom w:val="nil"/>
            <w:right w:val="single" w:sz="6" w:space="0" w:color="auto"/>
          </w:tcBorders>
        </w:tcPr>
        <w:p w:rsidR="00FC299B" w:rsidRPr="00DE1C87" w:rsidRDefault="00FC299B" w:rsidP="00A433CA">
          <w:pPr>
            <w:pStyle w:val="a4"/>
            <w:spacing w:before="40" w:after="40"/>
            <w:ind w:left="920" w:right="200"/>
            <w:jc w:val="center"/>
            <w:rPr>
              <w:rFonts w:ascii="굴림체" w:eastAsia="굴림체" w:hAnsi="굴림체"/>
            </w:rPr>
          </w:pPr>
        </w:p>
      </w:tc>
      <w:tc>
        <w:tcPr>
          <w:tcW w:w="7333" w:type="dxa"/>
          <w:gridSpan w:val="3"/>
          <w:tcBorders>
            <w:top w:val="nil"/>
            <w:left w:val="nil"/>
            <w:bottom w:val="nil"/>
          </w:tcBorders>
          <w:vAlign w:val="center"/>
        </w:tcPr>
        <w:p w:rsidR="00FC299B" w:rsidRPr="00DE1C87" w:rsidRDefault="00FC299B" w:rsidP="00E4321D">
          <w:pPr>
            <w:pStyle w:val="a4"/>
            <w:tabs>
              <w:tab w:val="clear" w:pos="4320"/>
              <w:tab w:val="center" w:pos="7547"/>
            </w:tabs>
            <w:ind w:leftChars="-54" w:left="-108" w:rightChars="-54" w:right="-108" w:firstLine="0"/>
            <w:jc w:val="center"/>
            <w:rPr>
              <w:rFonts w:ascii="굴림체" w:eastAsia="굴림체" w:hAnsi="굴림체"/>
            </w:rPr>
          </w:pPr>
          <w:r>
            <w:rPr>
              <w:rFonts w:ascii="굴림체" w:eastAsia="굴림체" w:hAnsi="굴림체" w:hint="eastAsia"/>
              <w:b/>
              <w:sz w:val="36"/>
            </w:rPr>
            <w:t xml:space="preserve">정보기술연구소 </w:t>
          </w:r>
          <w:r w:rsidR="00E4321D">
            <w:rPr>
              <w:rFonts w:ascii="굴림체" w:eastAsia="굴림체" w:hAnsi="굴림체" w:hint="eastAsia"/>
              <w:b/>
              <w:sz w:val="36"/>
            </w:rPr>
            <w:t>I</w:t>
          </w:r>
          <w:r w:rsidR="00E4321D">
            <w:rPr>
              <w:rFonts w:ascii="굴림체" w:eastAsia="굴림체" w:hAnsi="굴림체"/>
              <w:b/>
              <w:sz w:val="36"/>
            </w:rPr>
            <w:t xml:space="preserve">CT </w:t>
          </w:r>
          <w:r w:rsidR="00E4321D">
            <w:rPr>
              <w:rFonts w:ascii="굴림체" w:eastAsia="굴림체" w:hAnsi="굴림체" w:hint="eastAsia"/>
              <w:b/>
              <w:sz w:val="36"/>
            </w:rPr>
            <w:t>인턴십</w:t>
          </w:r>
        </w:p>
      </w:tc>
    </w:tr>
    <w:tr w:rsidR="00FC299B" w:rsidRPr="00DE1C87">
      <w:trPr>
        <w:cantSplit/>
      </w:trPr>
      <w:tc>
        <w:tcPr>
          <w:tcW w:w="6349" w:type="dxa"/>
          <w:gridSpan w:val="2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FC299B" w:rsidRPr="00D92E1B" w:rsidRDefault="00FC299B" w:rsidP="00900673">
          <w:pPr>
            <w:pStyle w:val="a4"/>
            <w:tabs>
              <w:tab w:val="left" w:pos="1134"/>
            </w:tabs>
            <w:spacing w:before="60"/>
            <w:ind w:left="204" w:right="200" w:hanging="4"/>
            <w:rPr>
              <w:rFonts w:ascii="굴림체" w:eastAsia="굴림체" w:hAnsi="굴림체"/>
              <w:color w:val="0000FF"/>
              <w:sz w:val="16"/>
            </w:rPr>
          </w:pPr>
          <w:r w:rsidRPr="00DE1C87">
            <w:rPr>
              <w:rFonts w:ascii="굴림체" w:eastAsia="굴림체" w:hAnsi="굴림체"/>
              <w:color w:val="0000FF"/>
              <w:sz w:val="16"/>
            </w:rPr>
            <w:t xml:space="preserve">Document #: </w:t>
          </w:r>
          <w:r w:rsidR="00E4321D">
            <w:rPr>
              <w:rFonts w:ascii="굴림체" w:eastAsia="굴림체" w:hAnsi="굴림체" w:hint="eastAsia"/>
              <w:color w:val="0000FF"/>
              <w:sz w:val="16"/>
            </w:rPr>
            <w:t>운전면허 자동인식 서비스 분석</w:t>
          </w:r>
        </w:p>
      </w:tc>
      <w:tc>
        <w:tcPr>
          <w:tcW w:w="1418" w:type="dxa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FC299B" w:rsidRPr="00DE1C87" w:rsidRDefault="00FC299B" w:rsidP="00F42D1D">
          <w:pPr>
            <w:pStyle w:val="a4"/>
            <w:tabs>
              <w:tab w:val="left" w:pos="1309"/>
            </w:tabs>
            <w:spacing w:before="60"/>
            <w:ind w:left="200" w:right="200" w:firstLine="0"/>
            <w:jc w:val="center"/>
            <w:rPr>
              <w:rFonts w:ascii="굴림체" w:eastAsia="굴림체" w:hAnsi="굴림체"/>
              <w:sz w:val="16"/>
              <w:szCs w:val="16"/>
            </w:rPr>
          </w:pPr>
          <w:r w:rsidRPr="00DE1C87">
            <w:rPr>
              <w:rFonts w:ascii="굴림체" w:eastAsia="굴림체" w:hAnsi="굴림체"/>
              <w:sz w:val="16"/>
              <w:szCs w:val="16"/>
            </w:rPr>
            <w:t>Version #:</w:t>
          </w:r>
          <w:r w:rsidRPr="00DE1C87">
            <w:rPr>
              <w:rFonts w:ascii="굴림체" w:eastAsia="굴림체" w:hAnsi="굴림체" w:hint="eastAsia"/>
              <w:sz w:val="16"/>
              <w:szCs w:val="16"/>
            </w:rPr>
            <w:t xml:space="preserve"> </w:t>
          </w:r>
          <w:r>
            <w:rPr>
              <w:rFonts w:ascii="굴림체" w:eastAsia="굴림체" w:hAnsi="굴림체" w:hint="eastAsia"/>
              <w:sz w:val="16"/>
              <w:szCs w:val="16"/>
            </w:rPr>
            <w:t>1.0</w:t>
          </w:r>
        </w:p>
      </w:tc>
      <w:tc>
        <w:tcPr>
          <w:tcW w:w="2088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12" w:space="0" w:color="auto"/>
          </w:tcBorders>
        </w:tcPr>
        <w:p w:rsidR="00FC299B" w:rsidRDefault="00FC299B" w:rsidP="00CA684F">
          <w:pPr>
            <w:pStyle w:val="a4"/>
            <w:tabs>
              <w:tab w:val="left" w:pos="1134"/>
            </w:tabs>
            <w:spacing w:before="60"/>
            <w:ind w:leftChars="-54" w:left="-108" w:rightChars="-54" w:right="-108" w:firstLine="0"/>
            <w:jc w:val="center"/>
            <w:rPr>
              <w:rFonts w:ascii="굴림체" w:eastAsia="굴림체" w:hAnsi="굴림체"/>
              <w:sz w:val="16"/>
              <w:szCs w:val="16"/>
            </w:rPr>
          </w:pPr>
          <w:r w:rsidRPr="00DE1C87">
            <w:rPr>
              <w:rFonts w:ascii="굴림체" w:eastAsia="굴림체" w:hAnsi="굴림체"/>
              <w:sz w:val="16"/>
              <w:szCs w:val="16"/>
            </w:rPr>
            <w:t>Issue Date:</w:t>
          </w:r>
          <w:r w:rsidRPr="00DE1C87">
            <w:rPr>
              <w:rFonts w:ascii="굴림체" w:eastAsia="굴림체" w:hAnsi="굴림체" w:hint="eastAsia"/>
              <w:sz w:val="16"/>
              <w:szCs w:val="16"/>
            </w:rPr>
            <w:t xml:space="preserve"> </w:t>
          </w:r>
          <w:r>
            <w:rPr>
              <w:rFonts w:ascii="굴림체" w:eastAsia="굴림체" w:hAnsi="굴림체" w:hint="eastAsia"/>
              <w:sz w:val="16"/>
              <w:szCs w:val="16"/>
            </w:rPr>
            <w:t>2018/10/29</w:t>
          </w:r>
        </w:p>
        <w:p w:rsidR="00FC299B" w:rsidRPr="00DE1C87" w:rsidRDefault="00FC299B" w:rsidP="00C71E88">
          <w:pPr>
            <w:pStyle w:val="a4"/>
            <w:tabs>
              <w:tab w:val="left" w:pos="1134"/>
            </w:tabs>
            <w:spacing w:before="60"/>
            <w:ind w:leftChars="-54" w:left="-108" w:rightChars="-54" w:right="-108" w:firstLineChars="100" w:firstLine="160"/>
            <w:jc w:val="center"/>
            <w:rPr>
              <w:rFonts w:ascii="굴림체" w:eastAsia="굴림체" w:hAnsi="굴림체"/>
              <w:sz w:val="16"/>
              <w:szCs w:val="16"/>
            </w:rPr>
          </w:pPr>
        </w:p>
      </w:tc>
    </w:tr>
  </w:tbl>
  <w:p w:rsidR="00FC299B" w:rsidRPr="00DE1C87" w:rsidRDefault="00FC299B">
    <w:pPr>
      <w:pStyle w:val="a4"/>
      <w:ind w:left="920" w:right="200"/>
      <w:rPr>
        <w:rFonts w:ascii="굴림체" w:eastAsia="굴림체" w:hAnsi="굴림체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99B" w:rsidRDefault="00FC299B">
    <w:pPr>
      <w:pStyle w:val="a4"/>
      <w:ind w:left="920" w:right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4480557E"/>
    <w:lvl w:ilvl="0">
      <w:start w:val="1"/>
      <w:numFmt w:val="bullet"/>
      <w:pStyle w:val="2"/>
      <w:lvlText w:val=""/>
      <w:lvlJc w:val="left"/>
      <w:pPr>
        <w:tabs>
          <w:tab w:val="num" w:pos="586"/>
        </w:tabs>
        <w:ind w:leftChars="400" w:left="586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245AEA0E"/>
    <w:lvl w:ilvl="0">
      <w:start w:val="1"/>
      <w:numFmt w:val="decimal"/>
      <w:pStyle w:val="1"/>
      <w:lvlText w:val="%1."/>
      <w:lvlJc w:val="left"/>
      <w:pPr>
        <w:tabs>
          <w:tab w:val="num" w:pos="9533"/>
        </w:tabs>
        <w:ind w:left="10253" w:hanging="720"/>
      </w:pPr>
      <w:rPr>
        <w:rFonts w:asciiTheme="majorHAnsi" w:eastAsiaTheme="majorHAnsi" w:hAnsiTheme="majorHAnsi" w:hint="eastAsia"/>
        <w:sz w:val="24"/>
        <w:szCs w:val="24"/>
      </w:rPr>
    </w:lvl>
    <w:lvl w:ilvl="1">
      <w:start w:val="1"/>
      <w:numFmt w:val="decimal"/>
      <w:pStyle w:val="20"/>
      <w:lvlText w:val="%1.%2."/>
      <w:lvlJc w:val="left"/>
      <w:pPr>
        <w:tabs>
          <w:tab w:val="num" w:pos="10440"/>
        </w:tabs>
        <w:ind w:left="10214" w:hanging="114"/>
      </w:pPr>
      <w:rPr>
        <w:rFonts w:eastAsia="굴림체" w:hint="eastAsia"/>
        <w:sz w:val="22"/>
        <w:szCs w:val="22"/>
      </w:rPr>
    </w:lvl>
    <w:lvl w:ilvl="2">
      <w:start w:val="3"/>
      <w:numFmt w:val="bullet"/>
      <w:pStyle w:val="3"/>
      <w:lvlText w:val="-"/>
      <w:lvlJc w:val="left"/>
      <w:pPr>
        <w:tabs>
          <w:tab w:val="num" w:pos="9533"/>
        </w:tabs>
        <w:ind w:left="11693" w:hanging="720"/>
      </w:pPr>
      <w:rPr>
        <w:rFonts w:ascii="굴림체" w:eastAsia="굴림체" w:hAnsi="굴림체" w:cs="Times New Roman" w:hint="eastAsia"/>
        <w:b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9533"/>
        </w:tabs>
        <w:ind w:left="12413" w:hanging="720"/>
      </w:pPr>
      <w:rPr>
        <w:rFonts w:ascii="굴림체" w:eastAsia="굴림체" w:hAnsi="굴림체" w:cs="Times New Roman"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533"/>
        </w:tabs>
        <w:ind w:left="13133" w:hanging="72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9533"/>
        </w:tabs>
        <w:ind w:left="13853" w:hanging="72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9533"/>
        </w:tabs>
        <w:ind w:left="14573" w:hanging="72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9533"/>
        </w:tabs>
        <w:ind w:left="15293" w:hanging="720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9533"/>
        </w:tabs>
        <w:ind w:left="16013" w:hanging="720"/>
      </w:pPr>
      <w:rPr>
        <w:rFonts w:hint="eastAsia"/>
      </w:rPr>
    </w:lvl>
  </w:abstractNum>
  <w:abstractNum w:abstractNumId="2" w15:restartNumberingAfterBreak="0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3" w15:restartNumberingAfterBreak="0">
    <w:nsid w:val="004A360A"/>
    <w:multiLevelType w:val="hybridMultilevel"/>
    <w:tmpl w:val="F6500348"/>
    <w:lvl w:ilvl="0" w:tplc="D5DC008A">
      <w:start w:val="2"/>
      <w:numFmt w:val="bullet"/>
      <w:lvlText w:val=""/>
      <w:lvlJc w:val="left"/>
      <w:pPr>
        <w:ind w:left="2218" w:hanging="40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4" w15:restartNumberingAfterBreak="0">
    <w:nsid w:val="00CB123A"/>
    <w:multiLevelType w:val="hybridMultilevel"/>
    <w:tmpl w:val="DE169992"/>
    <w:lvl w:ilvl="0" w:tplc="BD76EFB8">
      <w:start w:val="1"/>
      <w:numFmt w:val="decimal"/>
      <w:lvlText w:val="3.%1."/>
      <w:lvlJc w:val="left"/>
      <w:pPr>
        <w:ind w:left="451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153" w:hanging="400"/>
      </w:pPr>
    </w:lvl>
    <w:lvl w:ilvl="2" w:tplc="0409001B" w:tentative="1">
      <w:start w:val="1"/>
      <w:numFmt w:val="lowerRoman"/>
      <w:lvlText w:val="%3."/>
      <w:lvlJc w:val="right"/>
      <w:pPr>
        <w:ind w:left="4553" w:hanging="400"/>
      </w:pPr>
    </w:lvl>
    <w:lvl w:ilvl="3" w:tplc="0409000F" w:tentative="1">
      <w:start w:val="1"/>
      <w:numFmt w:val="decimal"/>
      <w:lvlText w:val="%4."/>
      <w:lvlJc w:val="left"/>
      <w:pPr>
        <w:ind w:left="4953" w:hanging="400"/>
      </w:pPr>
    </w:lvl>
    <w:lvl w:ilvl="4" w:tplc="04090019" w:tentative="1">
      <w:start w:val="1"/>
      <w:numFmt w:val="upperLetter"/>
      <w:lvlText w:val="%5."/>
      <w:lvlJc w:val="left"/>
      <w:pPr>
        <w:ind w:left="5353" w:hanging="400"/>
      </w:pPr>
    </w:lvl>
    <w:lvl w:ilvl="5" w:tplc="0409001B" w:tentative="1">
      <w:start w:val="1"/>
      <w:numFmt w:val="lowerRoman"/>
      <w:lvlText w:val="%6."/>
      <w:lvlJc w:val="right"/>
      <w:pPr>
        <w:ind w:left="5753" w:hanging="400"/>
      </w:pPr>
    </w:lvl>
    <w:lvl w:ilvl="6" w:tplc="0409000F" w:tentative="1">
      <w:start w:val="1"/>
      <w:numFmt w:val="decimal"/>
      <w:lvlText w:val="%7."/>
      <w:lvlJc w:val="left"/>
      <w:pPr>
        <w:ind w:left="6153" w:hanging="400"/>
      </w:pPr>
    </w:lvl>
    <w:lvl w:ilvl="7" w:tplc="04090019" w:tentative="1">
      <w:start w:val="1"/>
      <w:numFmt w:val="upperLetter"/>
      <w:lvlText w:val="%8."/>
      <w:lvlJc w:val="left"/>
      <w:pPr>
        <w:ind w:left="6553" w:hanging="400"/>
      </w:pPr>
    </w:lvl>
    <w:lvl w:ilvl="8" w:tplc="0409001B" w:tentative="1">
      <w:start w:val="1"/>
      <w:numFmt w:val="lowerRoman"/>
      <w:lvlText w:val="%9."/>
      <w:lvlJc w:val="right"/>
      <w:pPr>
        <w:ind w:left="6953" w:hanging="400"/>
      </w:pPr>
    </w:lvl>
  </w:abstractNum>
  <w:abstractNum w:abstractNumId="5" w15:restartNumberingAfterBreak="0">
    <w:nsid w:val="05082A63"/>
    <w:multiLevelType w:val="hybridMultilevel"/>
    <w:tmpl w:val="F2A08412"/>
    <w:lvl w:ilvl="0" w:tplc="E2C8BE70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AD65C97"/>
    <w:multiLevelType w:val="multilevel"/>
    <w:tmpl w:val="B79083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7" w15:restartNumberingAfterBreak="0">
    <w:nsid w:val="172A4B94"/>
    <w:multiLevelType w:val="hybridMultilevel"/>
    <w:tmpl w:val="251AC604"/>
    <w:lvl w:ilvl="0" w:tplc="E2C8BE70">
      <w:start w:val="3"/>
      <w:numFmt w:val="bullet"/>
      <w:lvlText w:val="-"/>
      <w:lvlJc w:val="left"/>
      <w:pPr>
        <w:ind w:left="1818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8" w15:restartNumberingAfterBreak="0">
    <w:nsid w:val="1DF86D65"/>
    <w:multiLevelType w:val="hybridMultilevel"/>
    <w:tmpl w:val="1C1A5788"/>
    <w:lvl w:ilvl="0" w:tplc="D5DC008A">
      <w:start w:val="2"/>
      <w:numFmt w:val="bullet"/>
      <w:lvlText w:val=""/>
      <w:lvlJc w:val="left"/>
      <w:pPr>
        <w:ind w:left="1778" w:hanging="360"/>
      </w:pPr>
      <w:rPr>
        <w:rFonts w:ascii="Wingdings" w:eastAsiaTheme="minorEastAsia" w:hAnsi="Wingdings" w:cs="Times New Roman" w:hint="default"/>
      </w:rPr>
    </w:lvl>
    <w:lvl w:ilvl="1" w:tplc="D5DC008A">
      <w:start w:val="2"/>
      <w:numFmt w:val="bullet"/>
      <w:lvlText w:val=""/>
      <w:lvlJc w:val="left"/>
      <w:pPr>
        <w:ind w:left="1861" w:hanging="400"/>
      </w:pPr>
      <w:rPr>
        <w:rFonts w:ascii="Wingdings" w:eastAsiaTheme="minorEastAsia" w:hAnsi="Wingdings" w:cs="Times New Roman" w:hint="default"/>
      </w:rPr>
    </w:lvl>
    <w:lvl w:ilvl="2" w:tplc="04090005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9" w15:restartNumberingAfterBreak="0">
    <w:nsid w:val="2BD83E07"/>
    <w:multiLevelType w:val="hybridMultilevel"/>
    <w:tmpl w:val="703C48FA"/>
    <w:lvl w:ilvl="0" w:tplc="FB4C5AD0">
      <w:numFmt w:val="bullet"/>
      <w:lvlText w:val=""/>
      <w:lvlJc w:val="left"/>
      <w:pPr>
        <w:ind w:left="2203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10" w15:restartNumberingAfterBreak="0">
    <w:nsid w:val="2CB3193F"/>
    <w:multiLevelType w:val="hybridMultilevel"/>
    <w:tmpl w:val="9D369CE4"/>
    <w:lvl w:ilvl="0" w:tplc="D5DC008A">
      <w:start w:val="2"/>
      <w:numFmt w:val="bullet"/>
      <w:lvlText w:val=""/>
      <w:lvlJc w:val="left"/>
      <w:pPr>
        <w:ind w:left="2242" w:hanging="400"/>
      </w:pPr>
      <w:rPr>
        <w:rFonts w:ascii="Wingdings" w:eastAsiaTheme="minorEastAsia" w:hAnsi="Wingdings" w:cs="Times New Roman" w:hint="default"/>
      </w:rPr>
    </w:lvl>
    <w:lvl w:ilvl="1" w:tplc="0409000B">
      <w:start w:val="1"/>
      <w:numFmt w:val="bullet"/>
      <w:lvlText w:val=""/>
      <w:lvlJc w:val="left"/>
      <w:pPr>
        <w:ind w:left="22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00"/>
      </w:pPr>
      <w:rPr>
        <w:rFonts w:ascii="Wingdings" w:hAnsi="Wingdings" w:hint="default"/>
      </w:rPr>
    </w:lvl>
  </w:abstractNum>
  <w:abstractNum w:abstractNumId="11" w15:restartNumberingAfterBreak="0">
    <w:nsid w:val="34932D49"/>
    <w:multiLevelType w:val="hybridMultilevel"/>
    <w:tmpl w:val="062AE88E"/>
    <w:lvl w:ilvl="0" w:tplc="04090009">
      <w:start w:val="1"/>
      <w:numFmt w:val="bullet"/>
      <w:lvlText w:val=""/>
      <w:lvlJc w:val="left"/>
      <w:pPr>
        <w:ind w:left="22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00"/>
      </w:pPr>
      <w:rPr>
        <w:rFonts w:ascii="Wingdings" w:hAnsi="Wingdings" w:hint="default"/>
      </w:rPr>
    </w:lvl>
  </w:abstractNum>
  <w:abstractNum w:abstractNumId="12" w15:restartNumberingAfterBreak="0">
    <w:nsid w:val="3A660D39"/>
    <w:multiLevelType w:val="hybridMultilevel"/>
    <w:tmpl w:val="E8FA63C2"/>
    <w:lvl w:ilvl="0" w:tplc="04090009">
      <w:start w:val="1"/>
      <w:numFmt w:val="bullet"/>
      <w:lvlText w:val="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13" w15:restartNumberingAfterBreak="0">
    <w:nsid w:val="3DAE6E74"/>
    <w:multiLevelType w:val="hybridMultilevel"/>
    <w:tmpl w:val="392A5DFA"/>
    <w:lvl w:ilvl="0" w:tplc="04090009">
      <w:start w:val="1"/>
      <w:numFmt w:val="bullet"/>
      <w:lvlText w:val="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14" w15:restartNumberingAfterBreak="0">
    <w:nsid w:val="40EF4579"/>
    <w:multiLevelType w:val="hybridMultilevel"/>
    <w:tmpl w:val="ABC077EE"/>
    <w:lvl w:ilvl="0" w:tplc="04090005">
      <w:start w:val="1"/>
      <w:numFmt w:val="bullet"/>
      <w:lvlText w:val="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15" w15:restartNumberingAfterBreak="0">
    <w:nsid w:val="4AB8327F"/>
    <w:multiLevelType w:val="hybridMultilevel"/>
    <w:tmpl w:val="239EBCBA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6" w15:restartNumberingAfterBreak="0">
    <w:nsid w:val="4B6B0D44"/>
    <w:multiLevelType w:val="multilevel"/>
    <w:tmpl w:val="66E4C97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20" w:hanging="2160"/>
      </w:pPr>
      <w:rPr>
        <w:rFonts w:hint="default"/>
      </w:rPr>
    </w:lvl>
  </w:abstractNum>
  <w:abstractNum w:abstractNumId="17" w15:restartNumberingAfterBreak="0">
    <w:nsid w:val="4D224C67"/>
    <w:multiLevelType w:val="hybridMultilevel"/>
    <w:tmpl w:val="972E4DBE"/>
    <w:lvl w:ilvl="0" w:tplc="04090001">
      <w:start w:val="1"/>
      <w:numFmt w:val="bullet"/>
      <w:lvlText w:val="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8" w15:restartNumberingAfterBreak="0">
    <w:nsid w:val="4E0279B5"/>
    <w:multiLevelType w:val="hybridMultilevel"/>
    <w:tmpl w:val="BFCEFC8C"/>
    <w:lvl w:ilvl="0" w:tplc="D5DC008A">
      <w:start w:val="2"/>
      <w:numFmt w:val="bullet"/>
      <w:lvlText w:val=""/>
      <w:lvlJc w:val="left"/>
      <w:pPr>
        <w:ind w:left="2242" w:hanging="400"/>
      </w:pPr>
      <w:rPr>
        <w:rFonts w:ascii="Wingdings" w:eastAsiaTheme="minorEastAsia" w:hAnsi="Wingdings" w:cs="Times New Roman" w:hint="default"/>
      </w:rPr>
    </w:lvl>
    <w:lvl w:ilvl="1" w:tplc="0409000B">
      <w:start w:val="1"/>
      <w:numFmt w:val="bullet"/>
      <w:lvlText w:val=""/>
      <w:lvlJc w:val="left"/>
      <w:pPr>
        <w:ind w:left="22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00"/>
      </w:pPr>
      <w:rPr>
        <w:rFonts w:ascii="Wingdings" w:hAnsi="Wingdings" w:hint="default"/>
      </w:rPr>
    </w:lvl>
  </w:abstractNum>
  <w:abstractNum w:abstractNumId="19" w15:restartNumberingAfterBreak="0">
    <w:nsid w:val="523E6BD8"/>
    <w:multiLevelType w:val="hybridMultilevel"/>
    <w:tmpl w:val="B9DE2A5E"/>
    <w:lvl w:ilvl="0" w:tplc="04090001">
      <w:start w:val="1"/>
      <w:numFmt w:val="bullet"/>
      <w:lvlText w:val="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0" w15:restartNumberingAfterBreak="0">
    <w:nsid w:val="611E07B8"/>
    <w:multiLevelType w:val="hybridMultilevel"/>
    <w:tmpl w:val="158C0C92"/>
    <w:lvl w:ilvl="0" w:tplc="99D64204">
      <w:start w:val="1"/>
      <w:numFmt w:val="decimal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40" w:hanging="400"/>
      </w:pPr>
    </w:lvl>
    <w:lvl w:ilvl="2" w:tplc="0409001B" w:tentative="1">
      <w:start w:val="1"/>
      <w:numFmt w:val="lowerRoman"/>
      <w:lvlText w:val="%3."/>
      <w:lvlJc w:val="right"/>
      <w:pPr>
        <w:ind w:left="2840" w:hanging="400"/>
      </w:pPr>
    </w:lvl>
    <w:lvl w:ilvl="3" w:tplc="0409000F" w:tentative="1">
      <w:start w:val="1"/>
      <w:numFmt w:val="decimal"/>
      <w:lvlText w:val="%4."/>
      <w:lvlJc w:val="left"/>
      <w:pPr>
        <w:ind w:left="3240" w:hanging="400"/>
      </w:pPr>
    </w:lvl>
    <w:lvl w:ilvl="4" w:tplc="04090019" w:tentative="1">
      <w:start w:val="1"/>
      <w:numFmt w:val="upperLetter"/>
      <w:lvlText w:val="%5."/>
      <w:lvlJc w:val="left"/>
      <w:pPr>
        <w:ind w:left="3640" w:hanging="400"/>
      </w:pPr>
    </w:lvl>
    <w:lvl w:ilvl="5" w:tplc="0409001B" w:tentative="1">
      <w:start w:val="1"/>
      <w:numFmt w:val="lowerRoman"/>
      <w:lvlText w:val="%6."/>
      <w:lvlJc w:val="right"/>
      <w:pPr>
        <w:ind w:left="4040" w:hanging="400"/>
      </w:pPr>
    </w:lvl>
    <w:lvl w:ilvl="6" w:tplc="0409000F" w:tentative="1">
      <w:start w:val="1"/>
      <w:numFmt w:val="decimal"/>
      <w:lvlText w:val="%7."/>
      <w:lvlJc w:val="left"/>
      <w:pPr>
        <w:ind w:left="4440" w:hanging="400"/>
      </w:pPr>
    </w:lvl>
    <w:lvl w:ilvl="7" w:tplc="04090019" w:tentative="1">
      <w:start w:val="1"/>
      <w:numFmt w:val="upperLetter"/>
      <w:lvlText w:val="%8."/>
      <w:lvlJc w:val="left"/>
      <w:pPr>
        <w:ind w:left="4840" w:hanging="400"/>
      </w:pPr>
    </w:lvl>
    <w:lvl w:ilvl="8" w:tplc="0409001B" w:tentative="1">
      <w:start w:val="1"/>
      <w:numFmt w:val="lowerRoman"/>
      <w:lvlText w:val="%9."/>
      <w:lvlJc w:val="right"/>
      <w:pPr>
        <w:ind w:left="5240" w:hanging="400"/>
      </w:pPr>
    </w:lvl>
  </w:abstractNum>
  <w:abstractNum w:abstractNumId="21" w15:restartNumberingAfterBreak="0">
    <w:nsid w:val="613E4C90"/>
    <w:multiLevelType w:val="hybridMultilevel"/>
    <w:tmpl w:val="B0567794"/>
    <w:lvl w:ilvl="0" w:tplc="D5DC008A">
      <w:start w:val="2"/>
      <w:numFmt w:val="bullet"/>
      <w:lvlText w:val=""/>
      <w:lvlJc w:val="left"/>
      <w:pPr>
        <w:ind w:left="1818" w:hanging="400"/>
      </w:pPr>
      <w:rPr>
        <w:rFonts w:ascii="Wingdings" w:eastAsiaTheme="minorEastAsia" w:hAnsi="Wingdings" w:cs="Times New Roman" w:hint="default"/>
      </w:rPr>
    </w:lvl>
    <w:lvl w:ilvl="1" w:tplc="E1144EC4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  <w:lang w:val="en-GB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22" w15:restartNumberingAfterBreak="0">
    <w:nsid w:val="65EA0152"/>
    <w:multiLevelType w:val="hybridMultilevel"/>
    <w:tmpl w:val="9AEE198C"/>
    <w:lvl w:ilvl="0" w:tplc="D5DC008A">
      <w:start w:val="2"/>
      <w:numFmt w:val="bullet"/>
      <w:lvlText w:val=""/>
      <w:lvlJc w:val="left"/>
      <w:pPr>
        <w:ind w:left="1817" w:hanging="40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23" w15:restartNumberingAfterBreak="0">
    <w:nsid w:val="6B695671"/>
    <w:multiLevelType w:val="hybridMultilevel"/>
    <w:tmpl w:val="06C893D2"/>
    <w:lvl w:ilvl="0" w:tplc="6FF21912"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4" w15:restartNumberingAfterBreak="0">
    <w:nsid w:val="6CC93B15"/>
    <w:multiLevelType w:val="hybridMultilevel"/>
    <w:tmpl w:val="C3DA1D72"/>
    <w:lvl w:ilvl="0" w:tplc="04090009">
      <w:start w:val="1"/>
      <w:numFmt w:val="bullet"/>
      <w:lvlText w:val=""/>
      <w:lvlJc w:val="left"/>
      <w:pPr>
        <w:ind w:left="26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3" w:hanging="400"/>
      </w:pPr>
      <w:rPr>
        <w:rFonts w:ascii="Wingdings" w:hAnsi="Wingdings" w:hint="default"/>
      </w:rPr>
    </w:lvl>
  </w:abstractNum>
  <w:abstractNum w:abstractNumId="25" w15:restartNumberingAfterBreak="0">
    <w:nsid w:val="6CD91981"/>
    <w:multiLevelType w:val="hybridMultilevel"/>
    <w:tmpl w:val="362232A6"/>
    <w:lvl w:ilvl="0" w:tplc="0409000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6" w15:restartNumberingAfterBreak="0">
    <w:nsid w:val="6DD60B99"/>
    <w:multiLevelType w:val="hybridMultilevel"/>
    <w:tmpl w:val="82046AF4"/>
    <w:lvl w:ilvl="0" w:tplc="0409000B">
      <w:start w:val="1"/>
      <w:numFmt w:val="bullet"/>
      <w:lvlText w:val=""/>
      <w:lvlJc w:val="left"/>
      <w:pPr>
        <w:ind w:left="221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27" w15:restartNumberingAfterBreak="0">
    <w:nsid w:val="6FE97CEF"/>
    <w:multiLevelType w:val="multilevel"/>
    <w:tmpl w:val="0E3A05D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10"/>
      <w:lvlText w:val="%2."/>
      <w:lvlJc w:val="left"/>
      <w:pPr>
        <w:ind w:left="1145" w:hanging="720"/>
      </w:pPr>
      <w:rPr>
        <w:rFonts w:asciiTheme="majorHAnsi" w:eastAsia="맑은 고딕" w:hAnsiTheme="majorHAnsi" w:cs="Times New Roman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2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16" w:hanging="2160"/>
      </w:pPr>
      <w:rPr>
        <w:rFonts w:hint="default"/>
      </w:rPr>
    </w:lvl>
  </w:abstractNum>
  <w:abstractNum w:abstractNumId="28" w15:restartNumberingAfterBreak="0">
    <w:nsid w:val="7061072C"/>
    <w:multiLevelType w:val="hybridMultilevel"/>
    <w:tmpl w:val="C07A8AD8"/>
    <w:lvl w:ilvl="0" w:tplc="E2C8BE70">
      <w:start w:val="3"/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="Times New Roman" w:hint="eastAsia"/>
      </w:rPr>
    </w:lvl>
    <w:lvl w:ilvl="1" w:tplc="D5DC008A">
      <w:start w:val="2"/>
      <w:numFmt w:val="bullet"/>
      <w:lvlText w:val=""/>
      <w:lvlJc w:val="left"/>
      <w:pPr>
        <w:ind w:left="1860" w:hanging="400"/>
      </w:pPr>
      <w:rPr>
        <w:rFonts w:ascii="Wingdings" w:eastAsiaTheme="minorEastAsia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29" w15:restartNumberingAfterBreak="0">
    <w:nsid w:val="737114B4"/>
    <w:multiLevelType w:val="hybridMultilevel"/>
    <w:tmpl w:val="7D3ABEEE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pStyle w:val="11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58115D8"/>
    <w:multiLevelType w:val="hybridMultilevel"/>
    <w:tmpl w:val="DE448CF8"/>
    <w:lvl w:ilvl="0" w:tplc="D5DC008A">
      <w:start w:val="2"/>
      <w:numFmt w:val="bullet"/>
      <w:lvlText w:val=""/>
      <w:lvlJc w:val="left"/>
      <w:pPr>
        <w:ind w:left="2243" w:hanging="40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31" w15:restartNumberingAfterBreak="0">
    <w:nsid w:val="78C5681F"/>
    <w:multiLevelType w:val="multilevel"/>
    <w:tmpl w:val="72E0674C"/>
    <w:lvl w:ilvl="0">
      <w:start w:val="1"/>
      <w:numFmt w:val="decimal"/>
      <w:lvlText w:val="%1."/>
      <w:lvlJc w:val="left"/>
      <w:pPr>
        <w:ind w:left="560" w:hanging="360"/>
      </w:pPr>
      <w:rPr>
        <w:rFonts w:hint="default"/>
        <w:b/>
        <w:sz w:val="24"/>
      </w:rPr>
    </w:lvl>
    <w:lvl w:ilvl="1">
      <w:start w:val="1"/>
      <w:numFmt w:val="decimal"/>
      <w:isLgl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32" w15:restartNumberingAfterBreak="0">
    <w:nsid w:val="7A235B59"/>
    <w:multiLevelType w:val="hybridMultilevel"/>
    <w:tmpl w:val="7FA8E8A8"/>
    <w:lvl w:ilvl="0" w:tplc="E2C8BE70">
      <w:start w:val="3"/>
      <w:numFmt w:val="bullet"/>
      <w:lvlText w:val="-"/>
      <w:lvlJc w:val="left"/>
      <w:pPr>
        <w:ind w:left="1818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num w:numId="1">
    <w:abstractNumId w:val="2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2">
    <w:abstractNumId w:val="0"/>
  </w:num>
  <w:num w:numId="3">
    <w:abstractNumId w:val="29"/>
  </w:num>
  <w:num w:numId="4">
    <w:abstractNumId w:val="1"/>
  </w:num>
  <w:num w:numId="5">
    <w:abstractNumId w:val="19"/>
  </w:num>
  <w:num w:numId="6">
    <w:abstractNumId w:val="8"/>
  </w:num>
  <w:num w:numId="7">
    <w:abstractNumId w:val="28"/>
  </w:num>
  <w:num w:numId="8">
    <w:abstractNumId w:val="25"/>
  </w:num>
  <w:num w:numId="9">
    <w:abstractNumId w:val="21"/>
  </w:num>
  <w:num w:numId="10">
    <w:abstractNumId w:val="18"/>
  </w:num>
  <w:num w:numId="11">
    <w:abstractNumId w:val="10"/>
  </w:num>
  <w:num w:numId="12">
    <w:abstractNumId w:val="31"/>
  </w:num>
  <w:num w:numId="13">
    <w:abstractNumId w:val="6"/>
  </w:num>
  <w:num w:numId="14">
    <w:abstractNumId w:val="4"/>
  </w:num>
  <w:num w:numId="15">
    <w:abstractNumId w:val="23"/>
  </w:num>
  <w:num w:numId="16">
    <w:abstractNumId w:val="20"/>
  </w:num>
  <w:num w:numId="17">
    <w:abstractNumId w:val="17"/>
  </w:num>
  <w:num w:numId="18">
    <w:abstractNumId w:val="7"/>
  </w:num>
  <w:num w:numId="19">
    <w:abstractNumId w:val="30"/>
  </w:num>
  <w:num w:numId="20">
    <w:abstractNumId w:val="5"/>
  </w:num>
  <w:num w:numId="21">
    <w:abstractNumId w:val="32"/>
  </w:num>
  <w:num w:numId="22">
    <w:abstractNumId w:val="3"/>
  </w:num>
  <w:num w:numId="23">
    <w:abstractNumId w:val="24"/>
  </w:num>
  <w:num w:numId="24">
    <w:abstractNumId w:val="12"/>
  </w:num>
  <w:num w:numId="25">
    <w:abstractNumId w:val="13"/>
  </w:num>
  <w:num w:numId="26">
    <w:abstractNumId w:val="11"/>
  </w:num>
  <w:num w:numId="27">
    <w:abstractNumId w:val="22"/>
  </w:num>
  <w:num w:numId="28">
    <w:abstractNumId w:val="14"/>
  </w:num>
  <w:num w:numId="29">
    <w:abstractNumId w:val="26"/>
  </w:num>
  <w:num w:numId="30">
    <w:abstractNumId w:val="15"/>
  </w:num>
  <w:num w:numId="31">
    <w:abstractNumId w:val="9"/>
  </w:num>
  <w:num w:numId="32">
    <w:abstractNumId w:val="27"/>
  </w:num>
  <w:num w:numId="33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attachedTemplate r:id="rId1"/>
  <w:defaultTabStop w:val="400"/>
  <w:drawingGridHorizontalSpacing w:val="100"/>
  <w:drawingGridVerticalSpacing w:val="120"/>
  <w:displayHorizontalDrawingGridEvery w:val="0"/>
  <w:displayVerticalDrawingGridEvery w:val="0"/>
  <w:noPunctuationKerning/>
  <w:characterSpacingControl w:val="doNotCompress"/>
  <w:hdrShapeDefaults>
    <o:shapedefaults v:ext="edit" spidmax="2049" style="mso-position-vertical-relative:lin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0D7"/>
    <w:rsid w:val="000001A1"/>
    <w:rsid w:val="00000F7A"/>
    <w:rsid w:val="00001CFA"/>
    <w:rsid w:val="00001EE4"/>
    <w:rsid w:val="00002E34"/>
    <w:rsid w:val="00003E93"/>
    <w:rsid w:val="0000415F"/>
    <w:rsid w:val="00004FD9"/>
    <w:rsid w:val="0000583A"/>
    <w:rsid w:val="00006635"/>
    <w:rsid w:val="00006EA7"/>
    <w:rsid w:val="0000710A"/>
    <w:rsid w:val="00007479"/>
    <w:rsid w:val="00007553"/>
    <w:rsid w:val="000137F4"/>
    <w:rsid w:val="00013BFB"/>
    <w:rsid w:val="00013F2A"/>
    <w:rsid w:val="00014700"/>
    <w:rsid w:val="00015BD5"/>
    <w:rsid w:val="00016551"/>
    <w:rsid w:val="00021B66"/>
    <w:rsid w:val="00021CF7"/>
    <w:rsid w:val="00022B54"/>
    <w:rsid w:val="00023375"/>
    <w:rsid w:val="00024AC7"/>
    <w:rsid w:val="00024B29"/>
    <w:rsid w:val="00025954"/>
    <w:rsid w:val="00025C29"/>
    <w:rsid w:val="00026AEE"/>
    <w:rsid w:val="00026CB0"/>
    <w:rsid w:val="00027460"/>
    <w:rsid w:val="00027BDB"/>
    <w:rsid w:val="00031FB8"/>
    <w:rsid w:val="0003254E"/>
    <w:rsid w:val="000329A7"/>
    <w:rsid w:val="00032B26"/>
    <w:rsid w:val="00033322"/>
    <w:rsid w:val="00033AF3"/>
    <w:rsid w:val="00033C3F"/>
    <w:rsid w:val="00033C96"/>
    <w:rsid w:val="000349C6"/>
    <w:rsid w:val="00034A02"/>
    <w:rsid w:val="00035111"/>
    <w:rsid w:val="00035946"/>
    <w:rsid w:val="000362A2"/>
    <w:rsid w:val="00036D7F"/>
    <w:rsid w:val="000407E4"/>
    <w:rsid w:val="000422B7"/>
    <w:rsid w:val="00042E52"/>
    <w:rsid w:val="00043612"/>
    <w:rsid w:val="00045FE9"/>
    <w:rsid w:val="00046937"/>
    <w:rsid w:val="00047972"/>
    <w:rsid w:val="0005312A"/>
    <w:rsid w:val="00054EC5"/>
    <w:rsid w:val="0005583E"/>
    <w:rsid w:val="00055B18"/>
    <w:rsid w:val="00056D5F"/>
    <w:rsid w:val="000575AF"/>
    <w:rsid w:val="000575E1"/>
    <w:rsid w:val="00057EAB"/>
    <w:rsid w:val="00060A57"/>
    <w:rsid w:val="00061D64"/>
    <w:rsid w:val="00061EAB"/>
    <w:rsid w:val="000624BA"/>
    <w:rsid w:val="00062A3B"/>
    <w:rsid w:val="00063C12"/>
    <w:rsid w:val="00065DF0"/>
    <w:rsid w:val="00066B9A"/>
    <w:rsid w:val="00070C60"/>
    <w:rsid w:val="00070CB6"/>
    <w:rsid w:val="00072166"/>
    <w:rsid w:val="00072BAF"/>
    <w:rsid w:val="00076660"/>
    <w:rsid w:val="00081D1C"/>
    <w:rsid w:val="00082127"/>
    <w:rsid w:val="0008236A"/>
    <w:rsid w:val="00082618"/>
    <w:rsid w:val="00082B8F"/>
    <w:rsid w:val="00082C49"/>
    <w:rsid w:val="0008547A"/>
    <w:rsid w:val="00085CEA"/>
    <w:rsid w:val="00087ED3"/>
    <w:rsid w:val="00091404"/>
    <w:rsid w:val="00091734"/>
    <w:rsid w:val="00091CCD"/>
    <w:rsid w:val="00091D13"/>
    <w:rsid w:val="000927F4"/>
    <w:rsid w:val="0009363E"/>
    <w:rsid w:val="00094F30"/>
    <w:rsid w:val="000955FE"/>
    <w:rsid w:val="000A0C7C"/>
    <w:rsid w:val="000A1A41"/>
    <w:rsid w:val="000A20AE"/>
    <w:rsid w:val="000A2686"/>
    <w:rsid w:val="000A2CA9"/>
    <w:rsid w:val="000A3C7B"/>
    <w:rsid w:val="000A4373"/>
    <w:rsid w:val="000A4B45"/>
    <w:rsid w:val="000A4F39"/>
    <w:rsid w:val="000A6325"/>
    <w:rsid w:val="000A69DA"/>
    <w:rsid w:val="000A76AD"/>
    <w:rsid w:val="000A7E5A"/>
    <w:rsid w:val="000B022D"/>
    <w:rsid w:val="000B0815"/>
    <w:rsid w:val="000B0DED"/>
    <w:rsid w:val="000B2CF2"/>
    <w:rsid w:val="000B4474"/>
    <w:rsid w:val="000B5BA6"/>
    <w:rsid w:val="000C0E19"/>
    <w:rsid w:val="000C0F0E"/>
    <w:rsid w:val="000C14E0"/>
    <w:rsid w:val="000C1674"/>
    <w:rsid w:val="000C1BDC"/>
    <w:rsid w:val="000C2531"/>
    <w:rsid w:val="000C4A4A"/>
    <w:rsid w:val="000C54DC"/>
    <w:rsid w:val="000C6D20"/>
    <w:rsid w:val="000C6F38"/>
    <w:rsid w:val="000C7004"/>
    <w:rsid w:val="000C776A"/>
    <w:rsid w:val="000D0FB6"/>
    <w:rsid w:val="000D2DAB"/>
    <w:rsid w:val="000D2DBC"/>
    <w:rsid w:val="000D3D7B"/>
    <w:rsid w:val="000D43AD"/>
    <w:rsid w:val="000D6407"/>
    <w:rsid w:val="000D6556"/>
    <w:rsid w:val="000D68A3"/>
    <w:rsid w:val="000D6E5B"/>
    <w:rsid w:val="000E0178"/>
    <w:rsid w:val="000E15A1"/>
    <w:rsid w:val="000E1DBF"/>
    <w:rsid w:val="000E2289"/>
    <w:rsid w:val="000E3908"/>
    <w:rsid w:val="000E3A12"/>
    <w:rsid w:val="000E3EF8"/>
    <w:rsid w:val="000E44F1"/>
    <w:rsid w:val="000E7408"/>
    <w:rsid w:val="000E78CC"/>
    <w:rsid w:val="000F06C8"/>
    <w:rsid w:val="000F19B6"/>
    <w:rsid w:val="000F256C"/>
    <w:rsid w:val="000F2B72"/>
    <w:rsid w:val="000F354F"/>
    <w:rsid w:val="000F3EA1"/>
    <w:rsid w:val="000F56B2"/>
    <w:rsid w:val="0010124A"/>
    <w:rsid w:val="001030FD"/>
    <w:rsid w:val="0010404E"/>
    <w:rsid w:val="00105174"/>
    <w:rsid w:val="00105B42"/>
    <w:rsid w:val="00106128"/>
    <w:rsid w:val="001064B5"/>
    <w:rsid w:val="0010670C"/>
    <w:rsid w:val="00106B0A"/>
    <w:rsid w:val="00106CD6"/>
    <w:rsid w:val="001077F2"/>
    <w:rsid w:val="00110C78"/>
    <w:rsid w:val="001115EF"/>
    <w:rsid w:val="00111A7E"/>
    <w:rsid w:val="0011215F"/>
    <w:rsid w:val="0011386F"/>
    <w:rsid w:val="00113E31"/>
    <w:rsid w:val="001141F1"/>
    <w:rsid w:val="001143EB"/>
    <w:rsid w:val="0011525E"/>
    <w:rsid w:val="00117628"/>
    <w:rsid w:val="001204D4"/>
    <w:rsid w:val="00120984"/>
    <w:rsid w:val="00121A6F"/>
    <w:rsid w:val="001224F0"/>
    <w:rsid w:val="00122E9A"/>
    <w:rsid w:val="00123212"/>
    <w:rsid w:val="001237C7"/>
    <w:rsid w:val="00125D58"/>
    <w:rsid w:val="00125FFC"/>
    <w:rsid w:val="00126074"/>
    <w:rsid w:val="001261CA"/>
    <w:rsid w:val="00126699"/>
    <w:rsid w:val="00127B4E"/>
    <w:rsid w:val="00127BBD"/>
    <w:rsid w:val="00130E1F"/>
    <w:rsid w:val="001317D4"/>
    <w:rsid w:val="00131A02"/>
    <w:rsid w:val="00131B82"/>
    <w:rsid w:val="00133027"/>
    <w:rsid w:val="001340ED"/>
    <w:rsid w:val="001361AD"/>
    <w:rsid w:val="0013665C"/>
    <w:rsid w:val="00140BF4"/>
    <w:rsid w:val="00140F96"/>
    <w:rsid w:val="00142F73"/>
    <w:rsid w:val="001436A6"/>
    <w:rsid w:val="001446D7"/>
    <w:rsid w:val="00144762"/>
    <w:rsid w:val="00144B90"/>
    <w:rsid w:val="00145B75"/>
    <w:rsid w:val="00145C48"/>
    <w:rsid w:val="00151091"/>
    <w:rsid w:val="001511B7"/>
    <w:rsid w:val="001523F2"/>
    <w:rsid w:val="00153378"/>
    <w:rsid w:val="001543AB"/>
    <w:rsid w:val="00154C1D"/>
    <w:rsid w:val="00154E39"/>
    <w:rsid w:val="001560D9"/>
    <w:rsid w:val="00156A46"/>
    <w:rsid w:val="00157800"/>
    <w:rsid w:val="001578B0"/>
    <w:rsid w:val="00157C74"/>
    <w:rsid w:val="00160087"/>
    <w:rsid w:val="00160295"/>
    <w:rsid w:val="00160442"/>
    <w:rsid w:val="00160985"/>
    <w:rsid w:val="00160FBF"/>
    <w:rsid w:val="00161925"/>
    <w:rsid w:val="00163BF6"/>
    <w:rsid w:val="001643F9"/>
    <w:rsid w:val="00164F1F"/>
    <w:rsid w:val="0016636E"/>
    <w:rsid w:val="00166C4B"/>
    <w:rsid w:val="00173196"/>
    <w:rsid w:val="00174C71"/>
    <w:rsid w:val="00175D6D"/>
    <w:rsid w:val="001769BC"/>
    <w:rsid w:val="001779F4"/>
    <w:rsid w:val="00182E24"/>
    <w:rsid w:val="00184CBB"/>
    <w:rsid w:val="001852DF"/>
    <w:rsid w:val="00185338"/>
    <w:rsid w:val="00186CAB"/>
    <w:rsid w:val="00187870"/>
    <w:rsid w:val="0019104C"/>
    <w:rsid w:val="00192098"/>
    <w:rsid w:val="0019217F"/>
    <w:rsid w:val="00192B60"/>
    <w:rsid w:val="0019322D"/>
    <w:rsid w:val="001935E3"/>
    <w:rsid w:val="00193BBF"/>
    <w:rsid w:val="00194F17"/>
    <w:rsid w:val="0019646A"/>
    <w:rsid w:val="001979FE"/>
    <w:rsid w:val="00197B62"/>
    <w:rsid w:val="001A31C5"/>
    <w:rsid w:val="001A4E5A"/>
    <w:rsid w:val="001A57F9"/>
    <w:rsid w:val="001A5A2A"/>
    <w:rsid w:val="001A5D2C"/>
    <w:rsid w:val="001A6191"/>
    <w:rsid w:val="001A6591"/>
    <w:rsid w:val="001A75A0"/>
    <w:rsid w:val="001A777B"/>
    <w:rsid w:val="001A7ECF"/>
    <w:rsid w:val="001B0185"/>
    <w:rsid w:val="001B149A"/>
    <w:rsid w:val="001B3094"/>
    <w:rsid w:val="001B34DD"/>
    <w:rsid w:val="001B3F59"/>
    <w:rsid w:val="001B6840"/>
    <w:rsid w:val="001B6F1A"/>
    <w:rsid w:val="001B736F"/>
    <w:rsid w:val="001C086F"/>
    <w:rsid w:val="001C1153"/>
    <w:rsid w:val="001C1B17"/>
    <w:rsid w:val="001C2146"/>
    <w:rsid w:val="001C4142"/>
    <w:rsid w:val="001C495B"/>
    <w:rsid w:val="001C5CD9"/>
    <w:rsid w:val="001C65A8"/>
    <w:rsid w:val="001C705B"/>
    <w:rsid w:val="001C732E"/>
    <w:rsid w:val="001C7434"/>
    <w:rsid w:val="001C75DD"/>
    <w:rsid w:val="001D15F9"/>
    <w:rsid w:val="001D1698"/>
    <w:rsid w:val="001D16B6"/>
    <w:rsid w:val="001D2DEB"/>
    <w:rsid w:val="001D3374"/>
    <w:rsid w:val="001D368C"/>
    <w:rsid w:val="001D43CF"/>
    <w:rsid w:val="001D48E1"/>
    <w:rsid w:val="001D69A3"/>
    <w:rsid w:val="001D7F0E"/>
    <w:rsid w:val="001E0564"/>
    <w:rsid w:val="001E2176"/>
    <w:rsid w:val="001E2783"/>
    <w:rsid w:val="001E2C7C"/>
    <w:rsid w:val="001E2DCC"/>
    <w:rsid w:val="001E437E"/>
    <w:rsid w:val="001E5AAE"/>
    <w:rsid w:val="001E6F92"/>
    <w:rsid w:val="001E7196"/>
    <w:rsid w:val="001F0DA3"/>
    <w:rsid w:val="001F1549"/>
    <w:rsid w:val="001F1AFF"/>
    <w:rsid w:val="001F3249"/>
    <w:rsid w:val="001F3C7C"/>
    <w:rsid w:val="001F61BF"/>
    <w:rsid w:val="001F78F1"/>
    <w:rsid w:val="001F7E50"/>
    <w:rsid w:val="002005BE"/>
    <w:rsid w:val="002010FA"/>
    <w:rsid w:val="0020240B"/>
    <w:rsid w:val="00202872"/>
    <w:rsid w:val="00206769"/>
    <w:rsid w:val="00206B7A"/>
    <w:rsid w:val="00210F64"/>
    <w:rsid w:val="002114E6"/>
    <w:rsid w:val="0021191F"/>
    <w:rsid w:val="00211B32"/>
    <w:rsid w:val="00212186"/>
    <w:rsid w:val="002121CA"/>
    <w:rsid w:val="0021248E"/>
    <w:rsid w:val="00212E22"/>
    <w:rsid w:val="00213D34"/>
    <w:rsid w:val="0021477E"/>
    <w:rsid w:val="00217D0C"/>
    <w:rsid w:val="00221715"/>
    <w:rsid w:val="00221844"/>
    <w:rsid w:val="00222E2D"/>
    <w:rsid w:val="00224FB6"/>
    <w:rsid w:val="00225769"/>
    <w:rsid w:val="00225C2D"/>
    <w:rsid w:val="002262AA"/>
    <w:rsid w:val="0022778A"/>
    <w:rsid w:val="00231B49"/>
    <w:rsid w:val="0023215A"/>
    <w:rsid w:val="00232B94"/>
    <w:rsid w:val="002352A9"/>
    <w:rsid w:val="002359BA"/>
    <w:rsid w:val="00235AC7"/>
    <w:rsid w:val="00235DDC"/>
    <w:rsid w:val="00236902"/>
    <w:rsid w:val="00236D6C"/>
    <w:rsid w:val="00237B91"/>
    <w:rsid w:val="00240643"/>
    <w:rsid w:val="002420BB"/>
    <w:rsid w:val="00242FCA"/>
    <w:rsid w:val="00243DEE"/>
    <w:rsid w:val="0024434A"/>
    <w:rsid w:val="00244AB5"/>
    <w:rsid w:val="0024580D"/>
    <w:rsid w:val="0024601E"/>
    <w:rsid w:val="002464F3"/>
    <w:rsid w:val="00250232"/>
    <w:rsid w:val="002513C3"/>
    <w:rsid w:val="00251BF1"/>
    <w:rsid w:val="002524BB"/>
    <w:rsid w:val="00253525"/>
    <w:rsid w:val="00253F6F"/>
    <w:rsid w:val="00253FC4"/>
    <w:rsid w:val="0025408B"/>
    <w:rsid w:val="00254D32"/>
    <w:rsid w:val="00256781"/>
    <w:rsid w:val="0025698A"/>
    <w:rsid w:val="0025767F"/>
    <w:rsid w:val="0026001D"/>
    <w:rsid w:val="00260D0A"/>
    <w:rsid w:val="00262376"/>
    <w:rsid w:val="0026315D"/>
    <w:rsid w:val="0026349D"/>
    <w:rsid w:val="00263D93"/>
    <w:rsid w:val="00264986"/>
    <w:rsid w:val="00265322"/>
    <w:rsid w:val="00265C67"/>
    <w:rsid w:val="002700C6"/>
    <w:rsid w:val="002703B6"/>
    <w:rsid w:val="00272B03"/>
    <w:rsid w:val="00275013"/>
    <w:rsid w:val="002750A9"/>
    <w:rsid w:val="002759C2"/>
    <w:rsid w:val="002759EB"/>
    <w:rsid w:val="00275EC6"/>
    <w:rsid w:val="002833BC"/>
    <w:rsid w:val="002837A9"/>
    <w:rsid w:val="00284E53"/>
    <w:rsid w:val="00285855"/>
    <w:rsid w:val="00286810"/>
    <w:rsid w:val="00287477"/>
    <w:rsid w:val="002874A2"/>
    <w:rsid w:val="0029220B"/>
    <w:rsid w:val="00293664"/>
    <w:rsid w:val="00294170"/>
    <w:rsid w:val="002965D6"/>
    <w:rsid w:val="00297606"/>
    <w:rsid w:val="002A06E6"/>
    <w:rsid w:val="002A11D1"/>
    <w:rsid w:val="002A1838"/>
    <w:rsid w:val="002A1F65"/>
    <w:rsid w:val="002A2461"/>
    <w:rsid w:val="002A259B"/>
    <w:rsid w:val="002A3DF1"/>
    <w:rsid w:val="002A405C"/>
    <w:rsid w:val="002A4F91"/>
    <w:rsid w:val="002A5C01"/>
    <w:rsid w:val="002A5DB8"/>
    <w:rsid w:val="002A7A5E"/>
    <w:rsid w:val="002A7B87"/>
    <w:rsid w:val="002B0643"/>
    <w:rsid w:val="002B13D0"/>
    <w:rsid w:val="002B1992"/>
    <w:rsid w:val="002B3D51"/>
    <w:rsid w:val="002B4228"/>
    <w:rsid w:val="002B6FFA"/>
    <w:rsid w:val="002C008B"/>
    <w:rsid w:val="002C0D4C"/>
    <w:rsid w:val="002C32C8"/>
    <w:rsid w:val="002C4C80"/>
    <w:rsid w:val="002C4F91"/>
    <w:rsid w:val="002C5F3C"/>
    <w:rsid w:val="002C5F4B"/>
    <w:rsid w:val="002C685A"/>
    <w:rsid w:val="002C6F94"/>
    <w:rsid w:val="002C785C"/>
    <w:rsid w:val="002D064B"/>
    <w:rsid w:val="002D1114"/>
    <w:rsid w:val="002D382C"/>
    <w:rsid w:val="002D4B66"/>
    <w:rsid w:val="002D5F29"/>
    <w:rsid w:val="002D6972"/>
    <w:rsid w:val="002D69B0"/>
    <w:rsid w:val="002D7FC6"/>
    <w:rsid w:val="002E06AF"/>
    <w:rsid w:val="002E2027"/>
    <w:rsid w:val="002E2DD2"/>
    <w:rsid w:val="002E35B4"/>
    <w:rsid w:val="002E3D85"/>
    <w:rsid w:val="002E5243"/>
    <w:rsid w:val="002E579C"/>
    <w:rsid w:val="002E583F"/>
    <w:rsid w:val="002E6D96"/>
    <w:rsid w:val="002F2354"/>
    <w:rsid w:val="002F26F9"/>
    <w:rsid w:val="002F33E2"/>
    <w:rsid w:val="002F52CE"/>
    <w:rsid w:val="002F6F6F"/>
    <w:rsid w:val="002F7F06"/>
    <w:rsid w:val="0030016B"/>
    <w:rsid w:val="003016A0"/>
    <w:rsid w:val="00301AEE"/>
    <w:rsid w:val="0030245C"/>
    <w:rsid w:val="003027A1"/>
    <w:rsid w:val="00303683"/>
    <w:rsid w:val="00304212"/>
    <w:rsid w:val="00304FF8"/>
    <w:rsid w:val="00305149"/>
    <w:rsid w:val="003059CC"/>
    <w:rsid w:val="00305F7B"/>
    <w:rsid w:val="00305FE4"/>
    <w:rsid w:val="00306673"/>
    <w:rsid w:val="00307CE3"/>
    <w:rsid w:val="00310AF9"/>
    <w:rsid w:val="003133DE"/>
    <w:rsid w:val="003160F5"/>
    <w:rsid w:val="00317F41"/>
    <w:rsid w:val="003219D5"/>
    <w:rsid w:val="003221FF"/>
    <w:rsid w:val="00322C71"/>
    <w:rsid w:val="00323080"/>
    <w:rsid w:val="00326302"/>
    <w:rsid w:val="00326F5A"/>
    <w:rsid w:val="00327E71"/>
    <w:rsid w:val="00330EC0"/>
    <w:rsid w:val="00331770"/>
    <w:rsid w:val="003323E4"/>
    <w:rsid w:val="003325B6"/>
    <w:rsid w:val="003332B0"/>
    <w:rsid w:val="00333ADF"/>
    <w:rsid w:val="00334108"/>
    <w:rsid w:val="00336F83"/>
    <w:rsid w:val="00341303"/>
    <w:rsid w:val="0034208C"/>
    <w:rsid w:val="00342827"/>
    <w:rsid w:val="003441C9"/>
    <w:rsid w:val="00344824"/>
    <w:rsid w:val="00344BCE"/>
    <w:rsid w:val="00344EDA"/>
    <w:rsid w:val="00346969"/>
    <w:rsid w:val="00350D59"/>
    <w:rsid w:val="00351054"/>
    <w:rsid w:val="003523A5"/>
    <w:rsid w:val="00352C74"/>
    <w:rsid w:val="003546FF"/>
    <w:rsid w:val="00354F08"/>
    <w:rsid w:val="00355362"/>
    <w:rsid w:val="00355E25"/>
    <w:rsid w:val="0035608F"/>
    <w:rsid w:val="00356688"/>
    <w:rsid w:val="00356A48"/>
    <w:rsid w:val="00360A25"/>
    <w:rsid w:val="0036135D"/>
    <w:rsid w:val="00362C88"/>
    <w:rsid w:val="00363B68"/>
    <w:rsid w:val="00364445"/>
    <w:rsid w:val="003646C4"/>
    <w:rsid w:val="00364D2F"/>
    <w:rsid w:val="00365ECE"/>
    <w:rsid w:val="00367626"/>
    <w:rsid w:val="00367F5D"/>
    <w:rsid w:val="00370196"/>
    <w:rsid w:val="00371F60"/>
    <w:rsid w:val="003727F6"/>
    <w:rsid w:val="00372DA0"/>
    <w:rsid w:val="0037355C"/>
    <w:rsid w:val="00373663"/>
    <w:rsid w:val="003740D6"/>
    <w:rsid w:val="00375346"/>
    <w:rsid w:val="00375E6E"/>
    <w:rsid w:val="00376A5E"/>
    <w:rsid w:val="00381D57"/>
    <w:rsid w:val="0038225D"/>
    <w:rsid w:val="00382481"/>
    <w:rsid w:val="00383946"/>
    <w:rsid w:val="00384C55"/>
    <w:rsid w:val="0038514A"/>
    <w:rsid w:val="00385BA1"/>
    <w:rsid w:val="00387892"/>
    <w:rsid w:val="00390E54"/>
    <w:rsid w:val="00390F73"/>
    <w:rsid w:val="00391123"/>
    <w:rsid w:val="00391F89"/>
    <w:rsid w:val="0039392A"/>
    <w:rsid w:val="00393FC0"/>
    <w:rsid w:val="0039438E"/>
    <w:rsid w:val="00395449"/>
    <w:rsid w:val="00395718"/>
    <w:rsid w:val="003965A9"/>
    <w:rsid w:val="003A1596"/>
    <w:rsid w:val="003A176E"/>
    <w:rsid w:val="003A1B41"/>
    <w:rsid w:val="003A1EBA"/>
    <w:rsid w:val="003A1F29"/>
    <w:rsid w:val="003A30F9"/>
    <w:rsid w:val="003A34BB"/>
    <w:rsid w:val="003A42C5"/>
    <w:rsid w:val="003A51C0"/>
    <w:rsid w:val="003A531D"/>
    <w:rsid w:val="003B0CEC"/>
    <w:rsid w:val="003B18CD"/>
    <w:rsid w:val="003B23BF"/>
    <w:rsid w:val="003B28A8"/>
    <w:rsid w:val="003B38B8"/>
    <w:rsid w:val="003B3E3E"/>
    <w:rsid w:val="003B5C07"/>
    <w:rsid w:val="003B62DD"/>
    <w:rsid w:val="003B6C4E"/>
    <w:rsid w:val="003B7C5D"/>
    <w:rsid w:val="003C04C8"/>
    <w:rsid w:val="003C0975"/>
    <w:rsid w:val="003C0AA7"/>
    <w:rsid w:val="003C166C"/>
    <w:rsid w:val="003C2BB3"/>
    <w:rsid w:val="003C2D36"/>
    <w:rsid w:val="003C3310"/>
    <w:rsid w:val="003C5D97"/>
    <w:rsid w:val="003C63CB"/>
    <w:rsid w:val="003C6CD6"/>
    <w:rsid w:val="003D0983"/>
    <w:rsid w:val="003D2383"/>
    <w:rsid w:val="003D274D"/>
    <w:rsid w:val="003D30F6"/>
    <w:rsid w:val="003D564B"/>
    <w:rsid w:val="003D6DC1"/>
    <w:rsid w:val="003D7500"/>
    <w:rsid w:val="003E15F3"/>
    <w:rsid w:val="003E3B2D"/>
    <w:rsid w:val="003E6A1A"/>
    <w:rsid w:val="003E6BE2"/>
    <w:rsid w:val="003E6FF6"/>
    <w:rsid w:val="003E72B4"/>
    <w:rsid w:val="003F0BE1"/>
    <w:rsid w:val="003F21CC"/>
    <w:rsid w:val="003F259F"/>
    <w:rsid w:val="003F2833"/>
    <w:rsid w:val="003F2F35"/>
    <w:rsid w:val="003F3543"/>
    <w:rsid w:val="003F5388"/>
    <w:rsid w:val="003F5686"/>
    <w:rsid w:val="003F6EBB"/>
    <w:rsid w:val="003F6F3D"/>
    <w:rsid w:val="004000F1"/>
    <w:rsid w:val="00400387"/>
    <w:rsid w:val="004012F9"/>
    <w:rsid w:val="004015F5"/>
    <w:rsid w:val="004018CD"/>
    <w:rsid w:val="00401AF9"/>
    <w:rsid w:val="00403F25"/>
    <w:rsid w:val="0040506B"/>
    <w:rsid w:val="004052D0"/>
    <w:rsid w:val="0040548F"/>
    <w:rsid w:val="0040680D"/>
    <w:rsid w:val="00406A8A"/>
    <w:rsid w:val="00406E3B"/>
    <w:rsid w:val="00406E3E"/>
    <w:rsid w:val="0041030E"/>
    <w:rsid w:val="004127DE"/>
    <w:rsid w:val="00413164"/>
    <w:rsid w:val="00413E38"/>
    <w:rsid w:val="00413F2A"/>
    <w:rsid w:val="0041442B"/>
    <w:rsid w:val="004149B9"/>
    <w:rsid w:val="00414E9C"/>
    <w:rsid w:val="00415D2A"/>
    <w:rsid w:val="004175A5"/>
    <w:rsid w:val="00424032"/>
    <w:rsid w:val="004240CB"/>
    <w:rsid w:val="00424A83"/>
    <w:rsid w:val="00425178"/>
    <w:rsid w:val="00427765"/>
    <w:rsid w:val="00430A51"/>
    <w:rsid w:val="00433749"/>
    <w:rsid w:val="004340FB"/>
    <w:rsid w:val="0043535B"/>
    <w:rsid w:val="00437F18"/>
    <w:rsid w:val="00442428"/>
    <w:rsid w:val="004426BA"/>
    <w:rsid w:val="00442E5F"/>
    <w:rsid w:val="00445A22"/>
    <w:rsid w:val="004467F6"/>
    <w:rsid w:val="004469AC"/>
    <w:rsid w:val="00446F7B"/>
    <w:rsid w:val="00447AD5"/>
    <w:rsid w:val="00451046"/>
    <w:rsid w:val="004531A5"/>
    <w:rsid w:val="00453D3B"/>
    <w:rsid w:val="0045420D"/>
    <w:rsid w:val="00454265"/>
    <w:rsid w:val="00456E66"/>
    <w:rsid w:val="00457910"/>
    <w:rsid w:val="004602C2"/>
    <w:rsid w:val="004613C3"/>
    <w:rsid w:val="00462E3E"/>
    <w:rsid w:val="004644C1"/>
    <w:rsid w:val="00465206"/>
    <w:rsid w:val="0046550C"/>
    <w:rsid w:val="004657C6"/>
    <w:rsid w:val="00465B06"/>
    <w:rsid w:val="004665C0"/>
    <w:rsid w:val="00466A3E"/>
    <w:rsid w:val="004705FB"/>
    <w:rsid w:val="00470EB2"/>
    <w:rsid w:val="00471083"/>
    <w:rsid w:val="004721F3"/>
    <w:rsid w:val="00472DA9"/>
    <w:rsid w:val="004738C5"/>
    <w:rsid w:val="004740E3"/>
    <w:rsid w:val="00474CB4"/>
    <w:rsid w:val="004806F6"/>
    <w:rsid w:val="00481C32"/>
    <w:rsid w:val="00483F98"/>
    <w:rsid w:val="00485574"/>
    <w:rsid w:val="00485994"/>
    <w:rsid w:val="00485BE0"/>
    <w:rsid w:val="00487A97"/>
    <w:rsid w:val="0049099E"/>
    <w:rsid w:val="00490DFE"/>
    <w:rsid w:val="004923C6"/>
    <w:rsid w:val="00492DD8"/>
    <w:rsid w:val="00493C36"/>
    <w:rsid w:val="00495F02"/>
    <w:rsid w:val="004962BB"/>
    <w:rsid w:val="00497E4B"/>
    <w:rsid w:val="004A0592"/>
    <w:rsid w:val="004A0A54"/>
    <w:rsid w:val="004A1A7D"/>
    <w:rsid w:val="004A1BCD"/>
    <w:rsid w:val="004A25E6"/>
    <w:rsid w:val="004A32CE"/>
    <w:rsid w:val="004A36E7"/>
    <w:rsid w:val="004A42AA"/>
    <w:rsid w:val="004A4ECD"/>
    <w:rsid w:val="004A5E0C"/>
    <w:rsid w:val="004A62F5"/>
    <w:rsid w:val="004A7053"/>
    <w:rsid w:val="004A74D1"/>
    <w:rsid w:val="004A7EFB"/>
    <w:rsid w:val="004B0831"/>
    <w:rsid w:val="004B12F0"/>
    <w:rsid w:val="004B1750"/>
    <w:rsid w:val="004B19A8"/>
    <w:rsid w:val="004B2B2E"/>
    <w:rsid w:val="004B39C5"/>
    <w:rsid w:val="004B450E"/>
    <w:rsid w:val="004B49F2"/>
    <w:rsid w:val="004B5BE1"/>
    <w:rsid w:val="004B5DB9"/>
    <w:rsid w:val="004B6267"/>
    <w:rsid w:val="004B6C41"/>
    <w:rsid w:val="004C0460"/>
    <w:rsid w:val="004C046D"/>
    <w:rsid w:val="004C26A4"/>
    <w:rsid w:val="004C398F"/>
    <w:rsid w:val="004C5267"/>
    <w:rsid w:val="004C5C99"/>
    <w:rsid w:val="004C5D2C"/>
    <w:rsid w:val="004C6CBC"/>
    <w:rsid w:val="004C6DC1"/>
    <w:rsid w:val="004C773A"/>
    <w:rsid w:val="004C7D3A"/>
    <w:rsid w:val="004D0408"/>
    <w:rsid w:val="004D0AED"/>
    <w:rsid w:val="004D0E26"/>
    <w:rsid w:val="004D2796"/>
    <w:rsid w:val="004D332A"/>
    <w:rsid w:val="004D3412"/>
    <w:rsid w:val="004D3D51"/>
    <w:rsid w:val="004D3ECE"/>
    <w:rsid w:val="004D3F88"/>
    <w:rsid w:val="004D4335"/>
    <w:rsid w:val="004D746E"/>
    <w:rsid w:val="004E09CC"/>
    <w:rsid w:val="004E431B"/>
    <w:rsid w:val="004E4B6A"/>
    <w:rsid w:val="004E54A6"/>
    <w:rsid w:val="004E6A0A"/>
    <w:rsid w:val="004E6E3E"/>
    <w:rsid w:val="004E717E"/>
    <w:rsid w:val="004E7651"/>
    <w:rsid w:val="004E7BAC"/>
    <w:rsid w:val="004F19FA"/>
    <w:rsid w:val="004F3F75"/>
    <w:rsid w:val="004F4A6A"/>
    <w:rsid w:val="004F4D0C"/>
    <w:rsid w:val="004F50BC"/>
    <w:rsid w:val="004F5862"/>
    <w:rsid w:val="004F6191"/>
    <w:rsid w:val="004F65B8"/>
    <w:rsid w:val="004F665C"/>
    <w:rsid w:val="004F6704"/>
    <w:rsid w:val="004F6B02"/>
    <w:rsid w:val="004F6E03"/>
    <w:rsid w:val="004F6EE1"/>
    <w:rsid w:val="004F7175"/>
    <w:rsid w:val="00500BD7"/>
    <w:rsid w:val="00504912"/>
    <w:rsid w:val="00504E9D"/>
    <w:rsid w:val="005054B0"/>
    <w:rsid w:val="00505C5D"/>
    <w:rsid w:val="00506019"/>
    <w:rsid w:val="005067F9"/>
    <w:rsid w:val="00506E78"/>
    <w:rsid w:val="005111D1"/>
    <w:rsid w:val="00511BF6"/>
    <w:rsid w:val="00511CC5"/>
    <w:rsid w:val="00512342"/>
    <w:rsid w:val="00512428"/>
    <w:rsid w:val="005161A7"/>
    <w:rsid w:val="00516D14"/>
    <w:rsid w:val="005209AF"/>
    <w:rsid w:val="00520E4E"/>
    <w:rsid w:val="0052160A"/>
    <w:rsid w:val="00523536"/>
    <w:rsid w:val="00524CA8"/>
    <w:rsid w:val="00525E5D"/>
    <w:rsid w:val="005278BE"/>
    <w:rsid w:val="00530231"/>
    <w:rsid w:val="00530C5B"/>
    <w:rsid w:val="00531DC3"/>
    <w:rsid w:val="005325FF"/>
    <w:rsid w:val="005335D2"/>
    <w:rsid w:val="005349C5"/>
    <w:rsid w:val="00537ABC"/>
    <w:rsid w:val="005401D9"/>
    <w:rsid w:val="0054043A"/>
    <w:rsid w:val="00541143"/>
    <w:rsid w:val="0054212F"/>
    <w:rsid w:val="00545B75"/>
    <w:rsid w:val="00547491"/>
    <w:rsid w:val="00550FDD"/>
    <w:rsid w:val="00551EBC"/>
    <w:rsid w:val="00551EFE"/>
    <w:rsid w:val="00552D79"/>
    <w:rsid w:val="00552FC7"/>
    <w:rsid w:val="005540E9"/>
    <w:rsid w:val="00555D21"/>
    <w:rsid w:val="00556535"/>
    <w:rsid w:val="005566DA"/>
    <w:rsid w:val="005571AC"/>
    <w:rsid w:val="0056055F"/>
    <w:rsid w:val="00563088"/>
    <w:rsid w:val="005636D7"/>
    <w:rsid w:val="00563A9F"/>
    <w:rsid w:val="0056537D"/>
    <w:rsid w:val="005675DC"/>
    <w:rsid w:val="00572494"/>
    <w:rsid w:val="00572E0F"/>
    <w:rsid w:val="00574CF5"/>
    <w:rsid w:val="00575567"/>
    <w:rsid w:val="0057561A"/>
    <w:rsid w:val="0057755B"/>
    <w:rsid w:val="005778EA"/>
    <w:rsid w:val="00577E0E"/>
    <w:rsid w:val="00580102"/>
    <w:rsid w:val="00580794"/>
    <w:rsid w:val="00580878"/>
    <w:rsid w:val="00581E45"/>
    <w:rsid w:val="00583700"/>
    <w:rsid w:val="0058391F"/>
    <w:rsid w:val="00586CE7"/>
    <w:rsid w:val="00586DFD"/>
    <w:rsid w:val="00591532"/>
    <w:rsid w:val="005924C4"/>
    <w:rsid w:val="00593E9C"/>
    <w:rsid w:val="0059453E"/>
    <w:rsid w:val="00595B7E"/>
    <w:rsid w:val="005A0CA2"/>
    <w:rsid w:val="005A11BA"/>
    <w:rsid w:val="005A32F3"/>
    <w:rsid w:val="005A3961"/>
    <w:rsid w:val="005A49B2"/>
    <w:rsid w:val="005A5D14"/>
    <w:rsid w:val="005A7362"/>
    <w:rsid w:val="005B08CC"/>
    <w:rsid w:val="005B0B7D"/>
    <w:rsid w:val="005B121A"/>
    <w:rsid w:val="005B1D7C"/>
    <w:rsid w:val="005B2582"/>
    <w:rsid w:val="005B2680"/>
    <w:rsid w:val="005B2739"/>
    <w:rsid w:val="005B396C"/>
    <w:rsid w:val="005B4140"/>
    <w:rsid w:val="005B50C5"/>
    <w:rsid w:val="005B61AD"/>
    <w:rsid w:val="005C0626"/>
    <w:rsid w:val="005C06B6"/>
    <w:rsid w:val="005C0DC7"/>
    <w:rsid w:val="005C1E3B"/>
    <w:rsid w:val="005C2571"/>
    <w:rsid w:val="005C38F2"/>
    <w:rsid w:val="005D2355"/>
    <w:rsid w:val="005D304A"/>
    <w:rsid w:val="005D3547"/>
    <w:rsid w:val="005D3DC1"/>
    <w:rsid w:val="005D417B"/>
    <w:rsid w:val="005D4CD2"/>
    <w:rsid w:val="005D52C5"/>
    <w:rsid w:val="005D6660"/>
    <w:rsid w:val="005D6A20"/>
    <w:rsid w:val="005D6BC6"/>
    <w:rsid w:val="005E0AC4"/>
    <w:rsid w:val="005E2287"/>
    <w:rsid w:val="005E25CB"/>
    <w:rsid w:val="005E2E2D"/>
    <w:rsid w:val="005E4369"/>
    <w:rsid w:val="005E54C9"/>
    <w:rsid w:val="005E56C0"/>
    <w:rsid w:val="005E593D"/>
    <w:rsid w:val="005E7B7D"/>
    <w:rsid w:val="005F074B"/>
    <w:rsid w:val="005F0AA9"/>
    <w:rsid w:val="005F0CE9"/>
    <w:rsid w:val="005F2349"/>
    <w:rsid w:val="005F2AFB"/>
    <w:rsid w:val="005F50D7"/>
    <w:rsid w:val="005F5546"/>
    <w:rsid w:val="005F5C37"/>
    <w:rsid w:val="005F7733"/>
    <w:rsid w:val="005F7983"/>
    <w:rsid w:val="006003CE"/>
    <w:rsid w:val="0060069A"/>
    <w:rsid w:val="0060081A"/>
    <w:rsid w:val="00600D7D"/>
    <w:rsid w:val="00602F17"/>
    <w:rsid w:val="00606016"/>
    <w:rsid w:val="006068E6"/>
    <w:rsid w:val="00606F54"/>
    <w:rsid w:val="006075BA"/>
    <w:rsid w:val="006078CD"/>
    <w:rsid w:val="006105A3"/>
    <w:rsid w:val="00611151"/>
    <w:rsid w:val="006113E2"/>
    <w:rsid w:val="006117C0"/>
    <w:rsid w:val="0061183D"/>
    <w:rsid w:val="00611B07"/>
    <w:rsid w:val="00611D4B"/>
    <w:rsid w:val="00612F3C"/>
    <w:rsid w:val="00614FAE"/>
    <w:rsid w:val="006152C8"/>
    <w:rsid w:val="00615AC3"/>
    <w:rsid w:val="00617164"/>
    <w:rsid w:val="006239E1"/>
    <w:rsid w:val="00623DC4"/>
    <w:rsid w:val="00624E34"/>
    <w:rsid w:val="00626389"/>
    <w:rsid w:val="006279BF"/>
    <w:rsid w:val="00627FEF"/>
    <w:rsid w:val="00630888"/>
    <w:rsid w:val="00630A57"/>
    <w:rsid w:val="006315EF"/>
    <w:rsid w:val="00631738"/>
    <w:rsid w:val="00631B1B"/>
    <w:rsid w:val="00632B88"/>
    <w:rsid w:val="00633585"/>
    <w:rsid w:val="00633E8E"/>
    <w:rsid w:val="006350FD"/>
    <w:rsid w:val="00640450"/>
    <w:rsid w:val="0064152C"/>
    <w:rsid w:val="006425DE"/>
    <w:rsid w:val="00642E77"/>
    <w:rsid w:val="006436B3"/>
    <w:rsid w:val="00644C76"/>
    <w:rsid w:val="00644F4C"/>
    <w:rsid w:val="006456B9"/>
    <w:rsid w:val="006458A7"/>
    <w:rsid w:val="00646A7B"/>
    <w:rsid w:val="006501BD"/>
    <w:rsid w:val="00650D6F"/>
    <w:rsid w:val="00653D56"/>
    <w:rsid w:val="00657C5D"/>
    <w:rsid w:val="00660446"/>
    <w:rsid w:val="00663008"/>
    <w:rsid w:val="00663729"/>
    <w:rsid w:val="0066492F"/>
    <w:rsid w:val="00664EB8"/>
    <w:rsid w:val="0066662A"/>
    <w:rsid w:val="0066704C"/>
    <w:rsid w:val="00670EE3"/>
    <w:rsid w:val="00670EEA"/>
    <w:rsid w:val="0067156A"/>
    <w:rsid w:val="006717DA"/>
    <w:rsid w:val="0067299F"/>
    <w:rsid w:val="00672A5D"/>
    <w:rsid w:val="00672EEB"/>
    <w:rsid w:val="006732A1"/>
    <w:rsid w:val="0067484C"/>
    <w:rsid w:val="00676208"/>
    <w:rsid w:val="0068052C"/>
    <w:rsid w:val="00680918"/>
    <w:rsid w:val="006811AA"/>
    <w:rsid w:val="00681363"/>
    <w:rsid w:val="00682ABD"/>
    <w:rsid w:val="00682AF6"/>
    <w:rsid w:val="00682B6C"/>
    <w:rsid w:val="0068453F"/>
    <w:rsid w:val="00686155"/>
    <w:rsid w:val="00686EE8"/>
    <w:rsid w:val="00687B4E"/>
    <w:rsid w:val="0069062F"/>
    <w:rsid w:val="00691A53"/>
    <w:rsid w:val="00692C0C"/>
    <w:rsid w:val="00692DA0"/>
    <w:rsid w:val="00693393"/>
    <w:rsid w:val="006944D8"/>
    <w:rsid w:val="0069755B"/>
    <w:rsid w:val="006976F2"/>
    <w:rsid w:val="00697F14"/>
    <w:rsid w:val="006A00EA"/>
    <w:rsid w:val="006A10BE"/>
    <w:rsid w:val="006A12FC"/>
    <w:rsid w:val="006A3545"/>
    <w:rsid w:val="006A37A1"/>
    <w:rsid w:val="006A5758"/>
    <w:rsid w:val="006A626E"/>
    <w:rsid w:val="006A6E5B"/>
    <w:rsid w:val="006A71E2"/>
    <w:rsid w:val="006A7E38"/>
    <w:rsid w:val="006B04BA"/>
    <w:rsid w:val="006B06B7"/>
    <w:rsid w:val="006B3835"/>
    <w:rsid w:val="006B4A60"/>
    <w:rsid w:val="006B4EC8"/>
    <w:rsid w:val="006B503C"/>
    <w:rsid w:val="006B59CC"/>
    <w:rsid w:val="006B690A"/>
    <w:rsid w:val="006B7068"/>
    <w:rsid w:val="006C1A80"/>
    <w:rsid w:val="006C2BA0"/>
    <w:rsid w:val="006C2D35"/>
    <w:rsid w:val="006C3AE2"/>
    <w:rsid w:val="006C3BD4"/>
    <w:rsid w:val="006C4752"/>
    <w:rsid w:val="006C4D38"/>
    <w:rsid w:val="006D0C0A"/>
    <w:rsid w:val="006D13DF"/>
    <w:rsid w:val="006D1C40"/>
    <w:rsid w:val="006D1F4F"/>
    <w:rsid w:val="006D2102"/>
    <w:rsid w:val="006D3553"/>
    <w:rsid w:val="006D614B"/>
    <w:rsid w:val="006D6834"/>
    <w:rsid w:val="006D765E"/>
    <w:rsid w:val="006D7D00"/>
    <w:rsid w:val="006E049F"/>
    <w:rsid w:val="006E1375"/>
    <w:rsid w:val="006E2DFC"/>
    <w:rsid w:val="006E3638"/>
    <w:rsid w:val="006E3DC5"/>
    <w:rsid w:val="006E51E2"/>
    <w:rsid w:val="006E6930"/>
    <w:rsid w:val="006E6ECD"/>
    <w:rsid w:val="006E7C9E"/>
    <w:rsid w:val="006F1089"/>
    <w:rsid w:val="006F2409"/>
    <w:rsid w:val="006F3A8A"/>
    <w:rsid w:val="006F62D1"/>
    <w:rsid w:val="006F6365"/>
    <w:rsid w:val="006F69F1"/>
    <w:rsid w:val="006F70D7"/>
    <w:rsid w:val="00700BFD"/>
    <w:rsid w:val="00700D1A"/>
    <w:rsid w:val="0070227B"/>
    <w:rsid w:val="007050D5"/>
    <w:rsid w:val="0070647A"/>
    <w:rsid w:val="00707334"/>
    <w:rsid w:val="007079C9"/>
    <w:rsid w:val="00711BD2"/>
    <w:rsid w:val="00711C11"/>
    <w:rsid w:val="0071489D"/>
    <w:rsid w:val="00714B98"/>
    <w:rsid w:val="00715042"/>
    <w:rsid w:val="007156BE"/>
    <w:rsid w:val="0071632C"/>
    <w:rsid w:val="00716CB0"/>
    <w:rsid w:val="0072000A"/>
    <w:rsid w:val="007227B5"/>
    <w:rsid w:val="00722B11"/>
    <w:rsid w:val="007237D2"/>
    <w:rsid w:val="0072389E"/>
    <w:rsid w:val="00723DBD"/>
    <w:rsid w:val="0072507A"/>
    <w:rsid w:val="00725A3D"/>
    <w:rsid w:val="00726D21"/>
    <w:rsid w:val="00726E36"/>
    <w:rsid w:val="00731073"/>
    <w:rsid w:val="00731746"/>
    <w:rsid w:val="007321FE"/>
    <w:rsid w:val="007326AC"/>
    <w:rsid w:val="00732C18"/>
    <w:rsid w:val="00732C1C"/>
    <w:rsid w:val="00733DC1"/>
    <w:rsid w:val="0073427B"/>
    <w:rsid w:val="00737AEF"/>
    <w:rsid w:val="007402E8"/>
    <w:rsid w:val="00741E4C"/>
    <w:rsid w:val="00741F6C"/>
    <w:rsid w:val="00742F2A"/>
    <w:rsid w:val="00743B55"/>
    <w:rsid w:val="00744227"/>
    <w:rsid w:val="00744980"/>
    <w:rsid w:val="00745C69"/>
    <w:rsid w:val="00746AFA"/>
    <w:rsid w:val="00750B95"/>
    <w:rsid w:val="00752912"/>
    <w:rsid w:val="00753D97"/>
    <w:rsid w:val="0075463B"/>
    <w:rsid w:val="0075517F"/>
    <w:rsid w:val="00755702"/>
    <w:rsid w:val="00755995"/>
    <w:rsid w:val="00760EF2"/>
    <w:rsid w:val="007611A7"/>
    <w:rsid w:val="007616C1"/>
    <w:rsid w:val="0076197A"/>
    <w:rsid w:val="00761E0A"/>
    <w:rsid w:val="00761E32"/>
    <w:rsid w:val="00762B86"/>
    <w:rsid w:val="00763EF1"/>
    <w:rsid w:val="007645D5"/>
    <w:rsid w:val="00765C4A"/>
    <w:rsid w:val="00770376"/>
    <w:rsid w:val="00772EB5"/>
    <w:rsid w:val="00773869"/>
    <w:rsid w:val="00777053"/>
    <w:rsid w:val="00780B15"/>
    <w:rsid w:val="00782733"/>
    <w:rsid w:val="007827A4"/>
    <w:rsid w:val="007832CD"/>
    <w:rsid w:val="00784C05"/>
    <w:rsid w:val="00785A39"/>
    <w:rsid w:val="00787A43"/>
    <w:rsid w:val="00787E7B"/>
    <w:rsid w:val="00790863"/>
    <w:rsid w:val="007912C3"/>
    <w:rsid w:val="00792341"/>
    <w:rsid w:val="007939A8"/>
    <w:rsid w:val="00793BD6"/>
    <w:rsid w:val="00795D39"/>
    <w:rsid w:val="007A0DF3"/>
    <w:rsid w:val="007A1448"/>
    <w:rsid w:val="007A19F7"/>
    <w:rsid w:val="007A3114"/>
    <w:rsid w:val="007A39C6"/>
    <w:rsid w:val="007A3E2E"/>
    <w:rsid w:val="007A4266"/>
    <w:rsid w:val="007A568C"/>
    <w:rsid w:val="007A5DA6"/>
    <w:rsid w:val="007A7219"/>
    <w:rsid w:val="007A7527"/>
    <w:rsid w:val="007A7DD9"/>
    <w:rsid w:val="007B10D4"/>
    <w:rsid w:val="007B159B"/>
    <w:rsid w:val="007B195A"/>
    <w:rsid w:val="007B1C8A"/>
    <w:rsid w:val="007B25BB"/>
    <w:rsid w:val="007B2679"/>
    <w:rsid w:val="007B5688"/>
    <w:rsid w:val="007B67F6"/>
    <w:rsid w:val="007B6843"/>
    <w:rsid w:val="007B782B"/>
    <w:rsid w:val="007C1999"/>
    <w:rsid w:val="007C1DFC"/>
    <w:rsid w:val="007C2EDD"/>
    <w:rsid w:val="007C6AFB"/>
    <w:rsid w:val="007D05E9"/>
    <w:rsid w:val="007D0FA6"/>
    <w:rsid w:val="007D157D"/>
    <w:rsid w:val="007D1732"/>
    <w:rsid w:val="007D27DE"/>
    <w:rsid w:val="007D31CE"/>
    <w:rsid w:val="007D5542"/>
    <w:rsid w:val="007D5801"/>
    <w:rsid w:val="007D6F2A"/>
    <w:rsid w:val="007D7AA7"/>
    <w:rsid w:val="007E0FBB"/>
    <w:rsid w:val="007E1AE2"/>
    <w:rsid w:val="007E24CA"/>
    <w:rsid w:val="007E26F1"/>
    <w:rsid w:val="007E3D72"/>
    <w:rsid w:val="007E4478"/>
    <w:rsid w:val="007E4C5E"/>
    <w:rsid w:val="007E68A6"/>
    <w:rsid w:val="007E6970"/>
    <w:rsid w:val="007E762A"/>
    <w:rsid w:val="007F067F"/>
    <w:rsid w:val="007F0E48"/>
    <w:rsid w:val="007F1BB7"/>
    <w:rsid w:val="007F215B"/>
    <w:rsid w:val="007F3199"/>
    <w:rsid w:val="007F3C4B"/>
    <w:rsid w:val="007F40F8"/>
    <w:rsid w:val="007F59DA"/>
    <w:rsid w:val="008009B0"/>
    <w:rsid w:val="00800CD5"/>
    <w:rsid w:val="00800FD0"/>
    <w:rsid w:val="00801D82"/>
    <w:rsid w:val="00801DF0"/>
    <w:rsid w:val="0080252E"/>
    <w:rsid w:val="008025FB"/>
    <w:rsid w:val="00802646"/>
    <w:rsid w:val="00802A79"/>
    <w:rsid w:val="00803770"/>
    <w:rsid w:val="00803A60"/>
    <w:rsid w:val="00805081"/>
    <w:rsid w:val="008057A7"/>
    <w:rsid w:val="008059E5"/>
    <w:rsid w:val="00805BFF"/>
    <w:rsid w:val="00805E1A"/>
    <w:rsid w:val="00806528"/>
    <w:rsid w:val="0080661A"/>
    <w:rsid w:val="00807B5B"/>
    <w:rsid w:val="00807CA9"/>
    <w:rsid w:val="008124B2"/>
    <w:rsid w:val="0081543B"/>
    <w:rsid w:val="00815EC9"/>
    <w:rsid w:val="00816E62"/>
    <w:rsid w:val="0081753B"/>
    <w:rsid w:val="0082053B"/>
    <w:rsid w:val="00821D0C"/>
    <w:rsid w:val="0082762F"/>
    <w:rsid w:val="008304EC"/>
    <w:rsid w:val="00831377"/>
    <w:rsid w:val="008321E2"/>
    <w:rsid w:val="00832AB8"/>
    <w:rsid w:val="0083323E"/>
    <w:rsid w:val="00833832"/>
    <w:rsid w:val="00833F9F"/>
    <w:rsid w:val="0083435F"/>
    <w:rsid w:val="008363B5"/>
    <w:rsid w:val="00836589"/>
    <w:rsid w:val="00837102"/>
    <w:rsid w:val="008374A5"/>
    <w:rsid w:val="00843947"/>
    <w:rsid w:val="00844AD2"/>
    <w:rsid w:val="008454A4"/>
    <w:rsid w:val="00846572"/>
    <w:rsid w:val="00846D4C"/>
    <w:rsid w:val="0085079A"/>
    <w:rsid w:val="00854C28"/>
    <w:rsid w:val="0085607F"/>
    <w:rsid w:val="008608E2"/>
    <w:rsid w:val="00861C17"/>
    <w:rsid w:val="00863C60"/>
    <w:rsid w:val="00864779"/>
    <w:rsid w:val="00864E3B"/>
    <w:rsid w:val="00866236"/>
    <w:rsid w:val="0086627A"/>
    <w:rsid w:val="008667B2"/>
    <w:rsid w:val="00867942"/>
    <w:rsid w:val="008704A4"/>
    <w:rsid w:val="00874380"/>
    <w:rsid w:val="008746FC"/>
    <w:rsid w:val="008753B8"/>
    <w:rsid w:val="00875CDF"/>
    <w:rsid w:val="00875CEC"/>
    <w:rsid w:val="00877B79"/>
    <w:rsid w:val="00880626"/>
    <w:rsid w:val="00880BFD"/>
    <w:rsid w:val="008816AE"/>
    <w:rsid w:val="00881B26"/>
    <w:rsid w:val="00882CD1"/>
    <w:rsid w:val="00883447"/>
    <w:rsid w:val="00883F43"/>
    <w:rsid w:val="00884BDF"/>
    <w:rsid w:val="0088561B"/>
    <w:rsid w:val="008865FF"/>
    <w:rsid w:val="00886898"/>
    <w:rsid w:val="008877A1"/>
    <w:rsid w:val="00890344"/>
    <w:rsid w:val="00890A90"/>
    <w:rsid w:val="00890E51"/>
    <w:rsid w:val="00891580"/>
    <w:rsid w:val="00892732"/>
    <w:rsid w:val="008927BB"/>
    <w:rsid w:val="00892CC7"/>
    <w:rsid w:val="008932AB"/>
    <w:rsid w:val="00894CCE"/>
    <w:rsid w:val="008951AB"/>
    <w:rsid w:val="00895310"/>
    <w:rsid w:val="0089595A"/>
    <w:rsid w:val="00895D01"/>
    <w:rsid w:val="00896CBF"/>
    <w:rsid w:val="00897458"/>
    <w:rsid w:val="008A0B1B"/>
    <w:rsid w:val="008A15B2"/>
    <w:rsid w:val="008A2BD4"/>
    <w:rsid w:val="008A3CF4"/>
    <w:rsid w:val="008A4DDA"/>
    <w:rsid w:val="008A64A8"/>
    <w:rsid w:val="008A7393"/>
    <w:rsid w:val="008B0355"/>
    <w:rsid w:val="008B0EB5"/>
    <w:rsid w:val="008B1EEA"/>
    <w:rsid w:val="008B2AF1"/>
    <w:rsid w:val="008B3198"/>
    <w:rsid w:val="008B33C0"/>
    <w:rsid w:val="008B3CB1"/>
    <w:rsid w:val="008B3E75"/>
    <w:rsid w:val="008B510C"/>
    <w:rsid w:val="008B7529"/>
    <w:rsid w:val="008B7C0D"/>
    <w:rsid w:val="008C1853"/>
    <w:rsid w:val="008C2E7E"/>
    <w:rsid w:val="008C39EA"/>
    <w:rsid w:val="008C4737"/>
    <w:rsid w:val="008C4943"/>
    <w:rsid w:val="008C5053"/>
    <w:rsid w:val="008C6A3B"/>
    <w:rsid w:val="008C70AC"/>
    <w:rsid w:val="008D16C6"/>
    <w:rsid w:val="008D1AC3"/>
    <w:rsid w:val="008D22EB"/>
    <w:rsid w:val="008D4378"/>
    <w:rsid w:val="008D65D5"/>
    <w:rsid w:val="008D68BE"/>
    <w:rsid w:val="008D6A17"/>
    <w:rsid w:val="008D6AD5"/>
    <w:rsid w:val="008D70BF"/>
    <w:rsid w:val="008D750F"/>
    <w:rsid w:val="008E1560"/>
    <w:rsid w:val="008E15DF"/>
    <w:rsid w:val="008E1689"/>
    <w:rsid w:val="008E26D1"/>
    <w:rsid w:val="008E4B2A"/>
    <w:rsid w:val="008E4FC0"/>
    <w:rsid w:val="008E5532"/>
    <w:rsid w:val="008E6235"/>
    <w:rsid w:val="008E71F5"/>
    <w:rsid w:val="008E725E"/>
    <w:rsid w:val="008E773B"/>
    <w:rsid w:val="008F1138"/>
    <w:rsid w:val="008F1B28"/>
    <w:rsid w:val="008F1E91"/>
    <w:rsid w:val="008F2120"/>
    <w:rsid w:val="008F3AAA"/>
    <w:rsid w:val="008F3CED"/>
    <w:rsid w:val="008F4FD2"/>
    <w:rsid w:val="008F57A1"/>
    <w:rsid w:val="008F6258"/>
    <w:rsid w:val="00900264"/>
    <w:rsid w:val="00900673"/>
    <w:rsid w:val="00900681"/>
    <w:rsid w:val="00900A34"/>
    <w:rsid w:val="00900C2D"/>
    <w:rsid w:val="009015BF"/>
    <w:rsid w:val="00901814"/>
    <w:rsid w:val="00901AEF"/>
    <w:rsid w:val="00901D22"/>
    <w:rsid w:val="00903565"/>
    <w:rsid w:val="00905469"/>
    <w:rsid w:val="00906D51"/>
    <w:rsid w:val="00906ED4"/>
    <w:rsid w:val="0090760B"/>
    <w:rsid w:val="00910085"/>
    <w:rsid w:val="009103A9"/>
    <w:rsid w:val="00911011"/>
    <w:rsid w:val="009125E7"/>
    <w:rsid w:val="00912FB2"/>
    <w:rsid w:val="009135AE"/>
    <w:rsid w:val="0091539F"/>
    <w:rsid w:val="00916B3E"/>
    <w:rsid w:val="00917927"/>
    <w:rsid w:val="00917BE4"/>
    <w:rsid w:val="00920188"/>
    <w:rsid w:val="00922291"/>
    <w:rsid w:val="00922B4D"/>
    <w:rsid w:val="00923B3A"/>
    <w:rsid w:val="009254F2"/>
    <w:rsid w:val="00925AD0"/>
    <w:rsid w:val="0092650D"/>
    <w:rsid w:val="009266C1"/>
    <w:rsid w:val="00926764"/>
    <w:rsid w:val="009269A6"/>
    <w:rsid w:val="0092795E"/>
    <w:rsid w:val="00930FDF"/>
    <w:rsid w:val="009314FE"/>
    <w:rsid w:val="009332E9"/>
    <w:rsid w:val="009379C3"/>
    <w:rsid w:val="00940B9B"/>
    <w:rsid w:val="00941E4F"/>
    <w:rsid w:val="009421BE"/>
    <w:rsid w:val="009423D9"/>
    <w:rsid w:val="00943FD1"/>
    <w:rsid w:val="00943FD4"/>
    <w:rsid w:val="00944994"/>
    <w:rsid w:val="009455A5"/>
    <w:rsid w:val="0094599C"/>
    <w:rsid w:val="0094615F"/>
    <w:rsid w:val="00951224"/>
    <w:rsid w:val="009519E8"/>
    <w:rsid w:val="00951CCB"/>
    <w:rsid w:val="00952481"/>
    <w:rsid w:val="00952C23"/>
    <w:rsid w:val="00954181"/>
    <w:rsid w:val="00954810"/>
    <w:rsid w:val="00954C04"/>
    <w:rsid w:val="00956501"/>
    <w:rsid w:val="009565F0"/>
    <w:rsid w:val="00957B22"/>
    <w:rsid w:val="009604EF"/>
    <w:rsid w:val="00960B19"/>
    <w:rsid w:val="00961AB1"/>
    <w:rsid w:val="00962174"/>
    <w:rsid w:val="009625F6"/>
    <w:rsid w:val="009638BF"/>
    <w:rsid w:val="00963B53"/>
    <w:rsid w:val="009642CC"/>
    <w:rsid w:val="00965AB6"/>
    <w:rsid w:val="009663EE"/>
    <w:rsid w:val="00966FC5"/>
    <w:rsid w:val="00967259"/>
    <w:rsid w:val="00970072"/>
    <w:rsid w:val="0097048D"/>
    <w:rsid w:val="00972120"/>
    <w:rsid w:val="00972DEA"/>
    <w:rsid w:val="00973B46"/>
    <w:rsid w:val="00973C01"/>
    <w:rsid w:val="0097519D"/>
    <w:rsid w:val="00980032"/>
    <w:rsid w:val="00981406"/>
    <w:rsid w:val="009814A4"/>
    <w:rsid w:val="00981A04"/>
    <w:rsid w:val="00981C17"/>
    <w:rsid w:val="00981CA1"/>
    <w:rsid w:val="00983419"/>
    <w:rsid w:val="00983706"/>
    <w:rsid w:val="00983C46"/>
    <w:rsid w:val="00985D94"/>
    <w:rsid w:val="00986099"/>
    <w:rsid w:val="009876A3"/>
    <w:rsid w:val="009914B2"/>
    <w:rsid w:val="00992446"/>
    <w:rsid w:val="00992DF4"/>
    <w:rsid w:val="00993B6E"/>
    <w:rsid w:val="00994C4B"/>
    <w:rsid w:val="009954B2"/>
    <w:rsid w:val="00995635"/>
    <w:rsid w:val="009A4550"/>
    <w:rsid w:val="009A55A0"/>
    <w:rsid w:val="009A6C79"/>
    <w:rsid w:val="009A72D5"/>
    <w:rsid w:val="009A79C9"/>
    <w:rsid w:val="009B0A2B"/>
    <w:rsid w:val="009B1143"/>
    <w:rsid w:val="009B2431"/>
    <w:rsid w:val="009B27C2"/>
    <w:rsid w:val="009B2C80"/>
    <w:rsid w:val="009B317E"/>
    <w:rsid w:val="009B44FB"/>
    <w:rsid w:val="009B4654"/>
    <w:rsid w:val="009B4FC9"/>
    <w:rsid w:val="009B51F1"/>
    <w:rsid w:val="009B5355"/>
    <w:rsid w:val="009B6658"/>
    <w:rsid w:val="009B6FE8"/>
    <w:rsid w:val="009B73A0"/>
    <w:rsid w:val="009C0F39"/>
    <w:rsid w:val="009C1E39"/>
    <w:rsid w:val="009C4C13"/>
    <w:rsid w:val="009C5DB7"/>
    <w:rsid w:val="009C659B"/>
    <w:rsid w:val="009C7BA5"/>
    <w:rsid w:val="009C7CD7"/>
    <w:rsid w:val="009C7D41"/>
    <w:rsid w:val="009C7D93"/>
    <w:rsid w:val="009C7DC9"/>
    <w:rsid w:val="009D0A74"/>
    <w:rsid w:val="009D2028"/>
    <w:rsid w:val="009D2FDB"/>
    <w:rsid w:val="009D3065"/>
    <w:rsid w:val="009D529A"/>
    <w:rsid w:val="009D568E"/>
    <w:rsid w:val="009D5AA8"/>
    <w:rsid w:val="009D5E7A"/>
    <w:rsid w:val="009D64DA"/>
    <w:rsid w:val="009D7874"/>
    <w:rsid w:val="009E0656"/>
    <w:rsid w:val="009E06D3"/>
    <w:rsid w:val="009E29A7"/>
    <w:rsid w:val="009E29D2"/>
    <w:rsid w:val="009E2DF8"/>
    <w:rsid w:val="009E307A"/>
    <w:rsid w:val="009E3961"/>
    <w:rsid w:val="009E4CD5"/>
    <w:rsid w:val="009E514F"/>
    <w:rsid w:val="009E587A"/>
    <w:rsid w:val="009E682A"/>
    <w:rsid w:val="009E78A9"/>
    <w:rsid w:val="009F0F39"/>
    <w:rsid w:val="009F11D8"/>
    <w:rsid w:val="009F161E"/>
    <w:rsid w:val="009F1838"/>
    <w:rsid w:val="009F1B2F"/>
    <w:rsid w:val="009F53BE"/>
    <w:rsid w:val="009F62ED"/>
    <w:rsid w:val="009F6A29"/>
    <w:rsid w:val="009F7D1A"/>
    <w:rsid w:val="00A0237F"/>
    <w:rsid w:val="00A056AB"/>
    <w:rsid w:val="00A056C9"/>
    <w:rsid w:val="00A06921"/>
    <w:rsid w:val="00A06987"/>
    <w:rsid w:val="00A06C5D"/>
    <w:rsid w:val="00A06F5F"/>
    <w:rsid w:val="00A10412"/>
    <w:rsid w:val="00A11394"/>
    <w:rsid w:val="00A11C1F"/>
    <w:rsid w:val="00A1208F"/>
    <w:rsid w:val="00A12994"/>
    <w:rsid w:val="00A14DAF"/>
    <w:rsid w:val="00A15BFF"/>
    <w:rsid w:val="00A17482"/>
    <w:rsid w:val="00A17AAC"/>
    <w:rsid w:val="00A202A3"/>
    <w:rsid w:val="00A203E1"/>
    <w:rsid w:val="00A20D0C"/>
    <w:rsid w:val="00A2260D"/>
    <w:rsid w:val="00A22719"/>
    <w:rsid w:val="00A228CB"/>
    <w:rsid w:val="00A22B80"/>
    <w:rsid w:val="00A2471B"/>
    <w:rsid w:val="00A2592B"/>
    <w:rsid w:val="00A25B9B"/>
    <w:rsid w:val="00A25C34"/>
    <w:rsid w:val="00A25E27"/>
    <w:rsid w:val="00A26E67"/>
    <w:rsid w:val="00A270D1"/>
    <w:rsid w:val="00A2725A"/>
    <w:rsid w:val="00A27E83"/>
    <w:rsid w:val="00A27EF4"/>
    <w:rsid w:val="00A30288"/>
    <w:rsid w:val="00A30765"/>
    <w:rsid w:val="00A3093D"/>
    <w:rsid w:val="00A30CD3"/>
    <w:rsid w:val="00A3314C"/>
    <w:rsid w:val="00A34645"/>
    <w:rsid w:val="00A359D0"/>
    <w:rsid w:val="00A35D5A"/>
    <w:rsid w:val="00A36B69"/>
    <w:rsid w:val="00A40365"/>
    <w:rsid w:val="00A433CA"/>
    <w:rsid w:val="00A44CD3"/>
    <w:rsid w:val="00A4592C"/>
    <w:rsid w:val="00A47D6D"/>
    <w:rsid w:val="00A50116"/>
    <w:rsid w:val="00A51963"/>
    <w:rsid w:val="00A53214"/>
    <w:rsid w:val="00A555E8"/>
    <w:rsid w:val="00A56566"/>
    <w:rsid w:val="00A6064E"/>
    <w:rsid w:val="00A62B51"/>
    <w:rsid w:val="00A63921"/>
    <w:rsid w:val="00A63941"/>
    <w:rsid w:val="00A64BB7"/>
    <w:rsid w:val="00A6582D"/>
    <w:rsid w:val="00A72B6E"/>
    <w:rsid w:val="00A72CDD"/>
    <w:rsid w:val="00A74132"/>
    <w:rsid w:val="00A742CF"/>
    <w:rsid w:val="00A76438"/>
    <w:rsid w:val="00A76698"/>
    <w:rsid w:val="00A76F41"/>
    <w:rsid w:val="00A77ACD"/>
    <w:rsid w:val="00A80AC2"/>
    <w:rsid w:val="00A80B7B"/>
    <w:rsid w:val="00A81A44"/>
    <w:rsid w:val="00A829CE"/>
    <w:rsid w:val="00A8443C"/>
    <w:rsid w:val="00A85FB4"/>
    <w:rsid w:val="00A8676F"/>
    <w:rsid w:val="00A872BB"/>
    <w:rsid w:val="00A93B3A"/>
    <w:rsid w:val="00A94492"/>
    <w:rsid w:val="00A9650E"/>
    <w:rsid w:val="00AA09B8"/>
    <w:rsid w:val="00AA327A"/>
    <w:rsid w:val="00AA36CE"/>
    <w:rsid w:val="00AA607B"/>
    <w:rsid w:val="00AA60C5"/>
    <w:rsid w:val="00AA6A1F"/>
    <w:rsid w:val="00AA6EAE"/>
    <w:rsid w:val="00AA72CA"/>
    <w:rsid w:val="00AB116F"/>
    <w:rsid w:val="00AB140A"/>
    <w:rsid w:val="00AB171C"/>
    <w:rsid w:val="00AB1BF2"/>
    <w:rsid w:val="00AB2E52"/>
    <w:rsid w:val="00AB5DBF"/>
    <w:rsid w:val="00AB5F06"/>
    <w:rsid w:val="00AB7708"/>
    <w:rsid w:val="00AC0ABE"/>
    <w:rsid w:val="00AC0B87"/>
    <w:rsid w:val="00AC26E3"/>
    <w:rsid w:val="00AC428E"/>
    <w:rsid w:val="00AC4798"/>
    <w:rsid w:val="00AC533A"/>
    <w:rsid w:val="00AC7BCC"/>
    <w:rsid w:val="00AC7F4C"/>
    <w:rsid w:val="00AD00B1"/>
    <w:rsid w:val="00AD18DC"/>
    <w:rsid w:val="00AD1D58"/>
    <w:rsid w:val="00AD2546"/>
    <w:rsid w:val="00AD3740"/>
    <w:rsid w:val="00AD39A3"/>
    <w:rsid w:val="00AD61F4"/>
    <w:rsid w:val="00AD77C5"/>
    <w:rsid w:val="00AD7CDB"/>
    <w:rsid w:val="00AE0055"/>
    <w:rsid w:val="00AE1019"/>
    <w:rsid w:val="00AE16D4"/>
    <w:rsid w:val="00AE2B0D"/>
    <w:rsid w:val="00AE3840"/>
    <w:rsid w:val="00AE400D"/>
    <w:rsid w:val="00AE40AA"/>
    <w:rsid w:val="00AE50CB"/>
    <w:rsid w:val="00AE5DB0"/>
    <w:rsid w:val="00AE5FE1"/>
    <w:rsid w:val="00AE71D9"/>
    <w:rsid w:val="00AF06F1"/>
    <w:rsid w:val="00AF18AE"/>
    <w:rsid w:val="00AF431E"/>
    <w:rsid w:val="00AF5CED"/>
    <w:rsid w:val="00AF6603"/>
    <w:rsid w:val="00B00488"/>
    <w:rsid w:val="00B004BD"/>
    <w:rsid w:val="00B008CB"/>
    <w:rsid w:val="00B011DE"/>
    <w:rsid w:val="00B03EC2"/>
    <w:rsid w:val="00B04B14"/>
    <w:rsid w:val="00B06122"/>
    <w:rsid w:val="00B061F5"/>
    <w:rsid w:val="00B06ADC"/>
    <w:rsid w:val="00B06EEB"/>
    <w:rsid w:val="00B07385"/>
    <w:rsid w:val="00B0738D"/>
    <w:rsid w:val="00B07D89"/>
    <w:rsid w:val="00B1038A"/>
    <w:rsid w:val="00B110BA"/>
    <w:rsid w:val="00B1140A"/>
    <w:rsid w:val="00B11C2B"/>
    <w:rsid w:val="00B11EBB"/>
    <w:rsid w:val="00B12CC6"/>
    <w:rsid w:val="00B134C7"/>
    <w:rsid w:val="00B13D03"/>
    <w:rsid w:val="00B13D6D"/>
    <w:rsid w:val="00B1734D"/>
    <w:rsid w:val="00B17535"/>
    <w:rsid w:val="00B2067F"/>
    <w:rsid w:val="00B2136A"/>
    <w:rsid w:val="00B21845"/>
    <w:rsid w:val="00B21AE2"/>
    <w:rsid w:val="00B228AF"/>
    <w:rsid w:val="00B22914"/>
    <w:rsid w:val="00B23114"/>
    <w:rsid w:val="00B23BC3"/>
    <w:rsid w:val="00B255B2"/>
    <w:rsid w:val="00B266EF"/>
    <w:rsid w:val="00B26C7F"/>
    <w:rsid w:val="00B32F7E"/>
    <w:rsid w:val="00B3354A"/>
    <w:rsid w:val="00B33A5C"/>
    <w:rsid w:val="00B34871"/>
    <w:rsid w:val="00B352FD"/>
    <w:rsid w:val="00B359E7"/>
    <w:rsid w:val="00B365AB"/>
    <w:rsid w:val="00B36950"/>
    <w:rsid w:val="00B401C2"/>
    <w:rsid w:val="00B403D8"/>
    <w:rsid w:val="00B4064C"/>
    <w:rsid w:val="00B407AB"/>
    <w:rsid w:val="00B40964"/>
    <w:rsid w:val="00B4111F"/>
    <w:rsid w:val="00B41436"/>
    <w:rsid w:val="00B41795"/>
    <w:rsid w:val="00B43022"/>
    <w:rsid w:val="00B43E8E"/>
    <w:rsid w:val="00B44BB3"/>
    <w:rsid w:val="00B46054"/>
    <w:rsid w:val="00B504A5"/>
    <w:rsid w:val="00B50670"/>
    <w:rsid w:val="00B50851"/>
    <w:rsid w:val="00B54830"/>
    <w:rsid w:val="00B55FF7"/>
    <w:rsid w:val="00B56D5D"/>
    <w:rsid w:val="00B61D18"/>
    <w:rsid w:val="00B62393"/>
    <w:rsid w:val="00B63219"/>
    <w:rsid w:val="00B64EBF"/>
    <w:rsid w:val="00B65A9B"/>
    <w:rsid w:val="00B664A5"/>
    <w:rsid w:val="00B67685"/>
    <w:rsid w:val="00B70E55"/>
    <w:rsid w:val="00B74D39"/>
    <w:rsid w:val="00B7541D"/>
    <w:rsid w:val="00B756F0"/>
    <w:rsid w:val="00B75E0D"/>
    <w:rsid w:val="00B7662A"/>
    <w:rsid w:val="00B76B3B"/>
    <w:rsid w:val="00B773C7"/>
    <w:rsid w:val="00B77AF5"/>
    <w:rsid w:val="00B77C44"/>
    <w:rsid w:val="00B814E2"/>
    <w:rsid w:val="00B8161C"/>
    <w:rsid w:val="00B81C6D"/>
    <w:rsid w:val="00B81E8C"/>
    <w:rsid w:val="00B82A9E"/>
    <w:rsid w:val="00B82DFF"/>
    <w:rsid w:val="00B8324A"/>
    <w:rsid w:val="00B83F83"/>
    <w:rsid w:val="00B873B7"/>
    <w:rsid w:val="00B878C9"/>
    <w:rsid w:val="00B87F77"/>
    <w:rsid w:val="00B90318"/>
    <w:rsid w:val="00B904FF"/>
    <w:rsid w:val="00B90A2C"/>
    <w:rsid w:val="00B90FA1"/>
    <w:rsid w:val="00B916C0"/>
    <w:rsid w:val="00B937EE"/>
    <w:rsid w:val="00B9411B"/>
    <w:rsid w:val="00B94D5C"/>
    <w:rsid w:val="00B95B71"/>
    <w:rsid w:val="00B97909"/>
    <w:rsid w:val="00BA00D6"/>
    <w:rsid w:val="00BA03A4"/>
    <w:rsid w:val="00BA08C4"/>
    <w:rsid w:val="00BA1964"/>
    <w:rsid w:val="00BA3407"/>
    <w:rsid w:val="00BA7F00"/>
    <w:rsid w:val="00BB136A"/>
    <w:rsid w:val="00BB1F48"/>
    <w:rsid w:val="00BB250C"/>
    <w:rsid w:val="00BB3808"/>
    <w:rsid w:val="00BB3B5D"/>
    <w:rsid w:val="00BB4946"/>
    <w:rsid w:val="00BB4968"/>
    <w:rsid w:val="00BB4A64"/>
    <w:rsid w:val="00BB5F6A"/>
    <w:rsid w:val="00BB659E"/>
    <w:rsid w:val="00BB722E"/>
    <w:rsid w:val="00BB7C1F"/>
    <w:rsid w:val="00BB7C81"/>
    <w:rsid w:val="00BC09F6"/>
    <w:rsid w:val="00BC0BDC"/>
    <w:rsid w:val="00BC374B"/>
    <w:rsid w:val="00BC456B"/>
    <w:rsid w:val="00BC57B2"/>
    <w:rsid w:val="00BC67BD"/>
    <w:rsid w:val="00BC74F7"/>
    <w:rsid w:val="00BC76AF"/>
    <w:rsid w:val="00BC7EA0"/>
    <w:rsid w:val="00BD0700"/>
    <w:rsid w:val="00BD0BCE"/>
    <w:rsid w:val="00BD0EA2"/>
    <w:rsid w:val="00BD1280"/>
    <w:rsid w:val="00BD1536"/>
    <w:rsid w:val="00BD2CC2"/>
    <w:rsid w:val="00BD4D64"/>
    <w:rsid w:val="00BE0F34"/>
    <w:rsid w:val="00BE4275"/>
    <w:rsid w:val="00BE79A8"/>
    <w:rsid w:val="00BF0BAF"/>
    <w:rsid w:val="00BF140C"/>
    <w:rsid w:val="00BF15C0"/>
    <w:rsid w:val="00BF38B1"/>
    <w:rsid w:val="00BF3B20"/>
    <w:rsid w:val="00BF41C7"/>
    <w:rsid w:val="00BF4ABE"/>
    <w:rsid w:val="00BF4C7D"/>
    <w:rsid w:val="00BF4FCC"/>
    <w:rsid w:val="00BF5620"/>
    <w:rsid w:val="00BF7562"/>
    <w:rsid w:val="00C002FD"/>
    <w:rsid w:val="00C005BC"/>
    <w:rsid w:val="00C00AA5"/>
    <w:rsid w:val="00C00E56"/>
    <w:rsid w:val="00C0175E"/>
    <w:rsid w:val="00C0395D"/>
    <w:rsid w:val="00C03EB4"/>
    <w:rsid w:val="00C057CA"/>
    <w:rsid w:val="00C05949"/>
    <w:rsid w:val="00C05B10"/>
    <w:rsid w:val="00C05E64"/>
    <w:rsid w:val="00C07D22"/>
    <w:rsid w:val="00C11FEE"/>
    <w:rsid w:val="00C12F4F"/>
    <w:rsid w:val="00C14874"/>
    <w:rsid w:val="00C16029"/>
    <w:rsid w:val="00C16129"/>
    <w:rsid w:val="00C16FA0"/>
    <w:rsid w:val="00C17D8B"/>
    <w:rsid w:val="00C202FE"/>
    <w:rsid w:val="00C20820"/>
    <w:rsid w:val="00C20E3A"/>
    <w:rsid w:val="00C21F30"/>
    <w:rsid w:val="00C238D1"/>
    <w:rsid w:val="00C23FEE"/>
    <w:rsid w:val="00C26002"/>
    <w:rsid w:val="00C26110"/>
    <w:rsid w:val="00C2619E"/>
    <w:rsid w:val="00C26615"/>
    <w:rsid w:val="00C27020"/>
    <w:rsid w:val="00C27614"/>
    <w:rsid w:val="00C27AD5"/>
    <w:rsid w:val="00C301C3"/>
    <w:rsid w:val="00C30917"/>
    <w:rsid w:val="00C30B82"/>
    <w:rsid w:val="00C31379"/>
    <w:rsid w:val="00C32659"/>
    <w:rsid w:val="00C343E8"/>
    <w:rsid w:val="00C36EAA"/>
    <w:rsid w:val="00C374CA"/>
    <w:rsid w:val="00C40143"/>
    <w:rsid w:val="00C41ABB"/>
    <w:rsid w:val="00C42F87"/>
    <w:rsid w:val="00C434E4"/>
    <w:rsid w:val="00C4568D"/>
    <w:rsid w:val="00C46C0B"/>
    <w:rsid w:val="00C47838"/>
    <w:rsid w:val="00C5088C"/>
    <w:rsid w:val="00C50987"/>
    <w:rsid w:val="00C5173C"/>
    <w:rsid w:val="00C521A0"/>
    <w:rsid w:val="00C5332F"/>
    <w:rsid w:val="00C539FA"/>
    <w:rsid w:val="00C541E6"/>
    <w:rsid w:val="00C56106"/>
    <w:rsid w:val="00C569DC"/>
    <w:rsid w:val="00C56E39"/>
    <w:rsid w:val="00C57FD0"/>
    <w:rsid w:val="00C60768"/>
    <w:rsid w:val="00C60B79"/>
    <w:rsid w:val="00C623B8"/>
    <w:rsid w:val="00C63948"/>
    <w:rsid w:val="00C64C65"/>
    <w:rsid w:val="00C67187"/>
    <w:rsid w:val="00C70F92"/>
    <w:rsid w:val="00C71724"/>
    <w:rsid w:val="00C71E88"/>
    <w:rsid w:val="00C72B3D"/>
    <w:rsid w:val="00C740A4"/>
    <w:rsid w:val="00C74BCD"/>
    <w:rsid w:val="00C75F50"/>
    <w:rsid w:val="00C7627B"/>
    <w:rsid w:val="00C765AF"/>
    <w:rsid w:val="00C80E16"/>
    <w:rsid w:val="00C81635"/>
    <w:rsid w:val="00C823F8"/>
    <w:rsid w:val="00C84448"/>
    <w:rsid w:val="00C84E0F"/>
    <w:rsid w:val="00C85CA2"/>
    <w:rsid w:val="00C85DCA"/>
    <w:rsid w:val="00C90DA2"/>
    <w:rsid w:val="00C916F5"/>
    <w:rsid w:val="00C91B41"/>
    <w:rsid w:val="00C91FF6"/>
    <w:rsid w:val="00C92582"/>
    <w:rsid w:val="00C93F5D"/>
    <w:rsid w:val="00C940F5"/>
    <w:rsid w:val="00C94760"/>
    <w:rsid w:val="00C9770C"/>
    <w:rsid w:val="00CA0BD6"/>
    <w:rsid w:val="00CA1367"/>
    <w:rsid w:val="00CA40BF"/>
    <w:rsid w:val="00CA660E"/>
    <w:rsid w:val="00CA684F"/>
    <w:rsid w:val="00CB0AE9"/>
    <w:rsid w:val="00CB1AF3"/>
    <w:rsid w:val="00CB1C29"/>
    <w:rsid w:val="00CB2240"/>
    <w:rsid w:val="00CB2A0B"/>
    <w:rsid w:val="00CB2EE6"/>
    <w:rsid w:val="00CB33B3"/>
    <w:rsid w:val="00CB37A6"/>
    <w:rsid w:val="00CB546A"/>
    <w:rsid w:val="00CB5669"/>
    <w:rsid w:val="00CB65FE"/>
    <w:rsid w:val="00CC1233"/>
    <w:rsid w:val="00CC284D"/>
    <w:rsid w:val="00CC3DA7"/>
    <w:rsid w:val="00CC44E7"/>
    <w:rsid w:val="00CC514D"/>
    <w:rsid w:val="00CC59C8"/>
    <w:rsid w:val="00CC6926"/>
    <w:rsid w:val="00CD2C24"/>
    <w:rsid w:val="00CD3C66"/>
    <w:rsid w:val="00CD3D70"/>
    <w:rsid w:val="00CD4CBA"/>
    <w:rsid w:val="00CD6713"/>
    <w:rsid w:val="00CD675E"/>
    <w:rsid w:val="00CD7738"/>
    <w:rsid w:val="00CE0677"/>
    <w:rsid w:val="00CE08A9"/>
    <w:rsid w:val="00CE137E"/>
    <w:rsid w:val="00CE1D06"/>
    <w:rsid w:val="00CE2FAF"/>
    <w:rsid w:val="00CE34A7"/>
    <w:rsid w:val="00CE5B01"/>
    <w:rsid w:val="00CE697B"/>
    <w:rsid w:val="00CE7108"/>
    <w:rsid w:val="00CE79EA"/>
    <w:rsid w:val="00CE7D77"/>
    <w:rsid w:val="00CF034D"/>
    <w:rsid w:val="00CF0F21"/>
    <w:rsid w:val="00CF18B3"/>
    <w:rsid w:val="00CF2171"/>
    <w:rsid w:val="00CF2335"/>
    <w:rsid w:val="00CF2DB8"/>
    <w:rsid w:val="00CF2FEC"/>
    <w:rsid w:val="00CF3DA9"/>
    <w:rsid w:val="00CF447B"/>
    <w:rsid w:val="00CF53FC"/>
    <w:rsid w:val="00CF6200"/>
    <w:rsid w:val="00CF7559"/>
    <w:rsid w:val="00D025B9"/>
    <w:rsid w:val="00D027F9"/>
    <w:rsid w:val="00D0283C"/>
    <w:rsid w:val="00D0326F"/>
    <w:rsid w:val="00D0632A"/>
    <w:rsid w:val="00D06522"/>
    <w:rsid w:val="00D065B1"/>
    <w:rsid w:val="00D06D05"/>
    <w:rsid w:val="00D0780A"/>
    <w:rsid w:val="00D10D28"/>
    <w:rsid w:val="00D13F8A"/>
    <w:rsid w:val="00D14071"/>
    <w:rsid w:val="00D150CA"/>
    <w:rsid w:val="00D157E2"/>
    <w:rsid w:val="00D1633D"/>
    <w:rsid w:val="00D164C9"/>
    <w:rsid w:val="00D21C2B"/>
    <w:rsid w:val="00D22955"/>
    <w:rsid w:val="00D23114"/>
    <w:rsid w:val="00D23924"/>
    <w:rsid w:val="00D246E4"/>
    <w:rsid w:val="00D2517C"/>
    <w:rsid w:val="00D266E5"/>
    <w:rsid w:val="00D306C3"/>
    <w:rsid w:val="00D309D2"/>
    <w:rsid w:val="00D3154A"/>
    <w:rsid w:val="00D32765"/>
    <w:rsid w:val="00D327DB"/>
    <w:rsid w:val="00D34827"/>
    <w:rsid w:val="00D34F73"/>
    <w:rsid w:val="00D35651"/>
    <w:rsid w:val="00D35F33"/>
    <w:rsid w:val="00D37C7B"/>
    <w:rsid w:val="00D37C9D"/>
    <w:rsid w:val="00D4155E"/>
    <w:rsid w:val="00D41863"/>
    <w:rsid w:val="00D4201E"/>
    <w:rsid w:val="00D42553"/>
    <w:rsid w:val="00D43232"/>
    <w:rsid w:val="00D43D33"/>
    <w:rsid w:val="00D44112"/>
    <w:rsid w:val="00D45998"/>
    <w:rsid w:val="00D47741"/>
    <w:rsid w:val="00D4792A"/>
    <w:rsid w:val="00D51B81"/>
    <w:rsid w:val="00D52247"/>
    <w:rsid w:val="00D53990"/>
    <w:rsid w:val="00D5451B"/>
    <w:rsid w:val="00D54816"/>
    <w:rsid w:val="00D551DD"/>
    <w:rsid w:val="00D551E4"/>
    <w:rsid w:val="00D55457"/>
    <w:rsid w:val="00D572A5"/>
    <w:rsid w:val="00D57614"/>
    <w:rsid w:val="00D5762D"/>
    <w:rsid w:val="00D57D02"/>
    <w:rsid w:val="00D6004D"/>
    <w:rsid w:val="00D6146D"/>
    <w:rsid w:val="00D61DA9"/>
    <w:rsid w:val="00D638E3"/>
    <w:rsid w:val="00D63913"/>
    <w:rsid w:val="00D63C98"/>
    <w:rsid w:val="00D646CB"/>
    <w:rsid w:val="00D65EF4"/>
    <w:rsid w:val="00D702AE"/>
    <w:rsid w:val="00D7053C"/>
    <w:rsid w:val="00D7129B"/>
    <w:rsid w:val="00D732FD"/>
    <w:rsid w:val="00D73824"/>
    <w:rsid w:val="00D73D93"/>
    <w:rsid w:val="00D75281"/>
    <w:rsid w:val="00D7529C"/>
    <w:rsid w:val="00D80BE3"/>
    <w:rsid w:val="00D812E1"/>
    <w:rsid w:val="00D816E7"/>
    <w:rsid w:val="00D8177F"/>
    <w:rsid w:val="00D84A06"/>
    <w:rsid w:val="00D84D75"/>
    <w:rsid w:val="00D85A21"/>
    <w:rsid w:val="00D85A3E"/>
    <w:rsid w:val="00D8684F"/>
    <w:rsid w:val="00D90915"/>
    <w:rsid w:val="00D92E1B"/>
    <w:rsid w:val="00D930B6"/>
    <w:rsid w:val="00D940EF"/>
    <w:rsid w:val="00D947DD"/>
    <w:rsid w:val="00D94D1A"/>
    <w:rsid w:val="00D97921"/>
    <w:rsid w:val="00D97993"/>
    <w:rsid w:val="00DA0FC5"/>
    <w:rsid w:val="00DA1081"/>
    <w:rsid w:val="00DA1298"/>
    <w:rsid w:val="00DA1BE1"/>
    <w:rsid w:val="00DA3008"/>
    <w:rsid w:val="00DA42E4"/>
    <w:rsid w:val="00DA4AF3"/>
    <w:rsid w:val="00DA57F2"/>
    <w:rsid w:val="00DA5AD8"/>
    <w:rsid w:val="00DA61C9"/>
    <w:rsid w:val="00DA73F9"/>
    <w:rsid w:val="00DA77B5"/>
    <w:rsid w:val="00DB17E2"/>
    <w:rsid w:val="00DB2E97"/>
    <w:rsid w:val="00DB30F3"/>
    <w:rsid w:val="00DB3C91"/>
    <w:rsid w:val="00DB5532"/>
    <w:rsid w:val="00DB7DB5"/>
    <w:rsid w:val="00DC037D"/>
    <w:rsid w:val="00DC0604"/>
    <w:rsid w:val="00DC13A7"/>
    <w:rsid w:val="00DC4E0E"/>
    <w:rsid w:val="00DC66C1"/>
    <w:rsid w:val="00DC7A90"/>
    <w:rsid w:val="00DC7CE7"/>
    <w:rsid w:val="00DD21BF"/>
    <w:rsid w:val="00DD27B7"/>
    <w:rsid w:val="00DD4468"/>
    <w:rsid w:val="00DD4862"/>
    <w:rsid w:val="00DD4D6B"/>
    <w:rsid w:val="00DD56CE"/>
    <w:rsid w:val="00DD68EC"/>
    <w:rsid w:val="00DD6A4B"/>
    <w:rsid w:val="00DD6ADB"/>
    <w:rsid w:val="00DE06CE"/>
    <w:rsid w:val="00DE0A19"/>
    <w:rsid w:val="00DE1331"/>
    <w:rsid w:val="00DE1C87"/>
    <w:rsid w:val="00DE3C34"/>
    <w:rsid w:val="00DE3FA4"/>
    <w:rsid w:val="00DE4EA0"/>
    <w:rsid w:val="00DE6B31"/>
    <w:rsid w:val="00DE70E5"/>
    <w:rsid w:val="00DF02BF"/>
    <w:rsid w:val="00DF052F"/>
    <w:rsid w:val="00DF2F73"/>
    <w:rsid w:val="00DF3508"/>
    <w:rsid w:val="00DF6F65"/>
    <w:rsid w:val="00E008CE"/>
    <w:rsid w:val="00E0142C"/>
    <w:rsid w:val="00E01F8C"/>
    <w:rsid w:val="00E02074"/>
    <w:rsid w:val="00E05B2B"/>
    <w:rsid w:val="00E0656B"/>
    <w:rsid w:val="00E06ABF"/>
    <w:rsid w:val="00E06C58"/>
    <w:rsid w:val="00E07A4D"/>
    <w:rsid w:val="00E110EE"/>
    <w:rsid w:val="00E110F0"/>
    <w:rsid w:val="00E111C0"/>
    <w:rsid w:val="00E11D27"/>
    <w:rsid w:val="00E12403"/>
    <w:rsid w:val="00E12657"/>
    <w:rsid w:val="00E12EC2"/>
    <w:rsid w:val="00E13A47"/>
    <w:rsid w:val="00E14220"/>
    <w:rsid w:val="00E14471"/>
    <w:rsid w:val="00E15491"/>
    <w:rsid w:val="00E15D3B"/>
    <w:rsid w:val="00E16D2E"/>
    <w:rsid w:val="00E20BF2"/>
    <w:rsid w:val="00E2129E"/>
    <w:rsid w:val="00E21510"/>
    <w:rsid w:val="00E22B55"/>
    <w:rsid w:val="00E3043C"/>
    <w:rsid w:val="00E30463"/>
    <w:rsid w:val="00E30DA8"/>
    <w:rsid w:val="00E30FD0"/>
    <w:rsid w:val="00E31578"/>
    <w:rsid w:val="00E32AE4"/>
    <w:rsid w:val="00E344C0"/>
    <w:rsid w:val="00E36F5E"/>
    <w:rsid w:val="00E37651"/>
    <w:rsid w:val="00E41C40"/>
    <w:rsid w:val="00E4321D"/>
    <w:rsid w:val="00E43B72"/>
    <w:rsid w:val="00E4423D"/>
    <w:rsid w:val="00E442FC"/>
    <w:rsid w:val="00E4432A"/>
    <w:rsid w:val="00E45088"/>
    <w:rsid w:val="00E4575A"/>
    <w:rsid w:val="00E46264"/>
    <w:rsid w:val="00E47969"/>
    <w:rsid w:val="00E5075E"/>
    <w:rsid w:val="00E53066"/>
    <w:rsid w:val="00E54B47"/>
    <w:rsid w:val="00E552FB"/>
    <w:rsid w:val="00E561D4"/>
    <w:rsid w:val="00E56421"/>
    <w:rsid w:val="00E5676C"/>
    <w:rsid w:val="00E57525"/>
    <w:rsid w:val="00E57652"/>
    <w:rsid w:val="00E601EB"/>
    <w:rsid w:val="00E6050B"/>
    <w:rsid w:val="00E609EC"/>
    <w:rsid w:val="00E6112C"/>
    <w:rsid w:val="00E61E3D"/>
    <w:rsid w:val="00E622C1"/>
    <w:rsid w:val="00E636F4"/>
    <w:rsid w:val="00E66E1B"/>
    <w:rsid w:val="00E67B76"/>
    <w:rsid w:val="00E67F31"/>
    <w:rsid w:val="00E70FCC"/>
    <w:rsid w:val="00E7105B"/>
    <w:rsid w:val="00E71B95"/>
    <w:rsid w:val="00E72C5E"/>
    <w:rsid w:val="00E73970"/>
    <w:rsid w:val="00E74178"/>
    <w:rsid w:val="00E74595"/>
    <w:rsid w:val="00E75D90"/>
    <w:rsid w:val="00E762F9"/>
    <w:rsid w:val="00E772E3"/>
    <w:rsid w:val="00E81760"/>
    <w:rsid w:val="00E82C3E"/>
    <w:rsid w:val="00E82CDA"/>
    <w:rsid w:val="00E8433E"/>
    <w:rsid w:val="00E8694B"/>
    <w:rsid w:val="00E86EDA"/>
    <w:rsid w:val="00E91B5C"/>
    <w:rsid w:val="00E92E95"/>
    <w:rsid w:val="00E966A6"/>
    <w:rsid w:val="00E96D4C"/>
    <w:rsid w:val="00EA0BBB"/>
    <w:rsid w:val="00EA0FC5"/>
    <w:rsid w:val="00EA1233"/>
    <w:rsid w:val="00EA1875"/>
    <w:rsid w:val="00EA214D"/>
    <w:rsid w:val="00EA3254"/>
    <w:rsid w:val="00EA3464"/>
    <w:rsid w:val="00EA36BD"/>
    <w:rsid w:val="00EA4691"/>
    <w:rsid w:val="00EA6311"/>
    <w:rsid w:val="00EA664F"/>
    <w:rsid w:val="00EA66F2"/>
    <w:rsid w:val="00EA7229"/>
    <w:rsid w:val="00EB00FC"/>
    <w:rsid w:val="00EB16BE"/>
    <w:rsid w:val="00EB1C25"/>
    <w:rsid w:val="00EB1EBA"/>
    <w:rsid w:val="00EB2E64"/>
    <w:rsid w:val="00EB2F57"/>
    <w:rsid w:val="00EB382C"/>
    <w:rsid w:val="00EB4119"/>
    <w:rsid w:val="00EB4601"/>
    <w:rsid w:val="00EB550F"/>
    <w:rsid w:val="00EB5723"/>
    <w:rsid w:val="00EB7993"/>
    <w:rsid w:val="00EC0616"/>
    <w:rsid w:val="00EC1840"/>
    <w:rsid w:val="00EC2214"/>
    <w:rsid w:val="00EC22CC"/>
    <w:rsid w:val="00EC25EB"/>
    <w:rsid w:val="00EC2708"/>
    <w:rsid w:val="00EC2AD1"/>
    <w:rsid w:val="00EC2F33"/>
    <w:rsid w:val="00EC2F50"/>
    <w:rsid w:val="00EC3FE3"/>
    <w:rsid w:val="00EC58FA"/>
    <w:rsid w:val="00EC679F"/>
    <w:rsid w:val="00EC7CA3"/>
    <w:rsid w:val="00ED040F"/>
    <w:rsid w:val="00ED076A"/>
    <w:rsid w:val="00ED0E7D"/>
    <w:rsid w:val="00ED27C7"/>
    <w:rsid w:val="00ED31A6"/>
    <w:rsid w:val="00ED5BBD"/>
    <w:rsid w:val="00ED5D22"/>
    <w:rsid w:val="00ED627D"/>
    <w:rsid w:val="00EE0037"/>
    <w:rsid w:val="00EE150E"/>
    <w:rsid w:val="00EE1EDA"/>
    <w:rsid w:val="00EE21D1"/>
    <w:rsid w:val="00EE28A5"/>
    <w:rsid w:val="00EE2B0D"/>
    <w:rsid w:val="00EE4B60"/>
    <w:rsid w:val="00EE6264"/>
    <w:rsid w:val="00EE6491"/>
    <w:rsid w:val="00EE6DF0"/>
    <w:rsid w:val="00EE6EB1"/>
    <w:rsid w:val="00EE768F"/>
    <w:rsid w:val="00EF0D44"/>
    <w:rsid w:val="00EF1327"/>
    <w:rsid w:val="00EF1331"/>
    <w:rsid w:val="00EF1377"/>
    <w:rsid w:val="00EF150F"/>
    <w:rsid w:val="00EF4767"/>
    <w:rsid w:val="00EF4A3D"/>
    <w:rsid w:val="00EF4FA6"/>
    <w:rsid w:val="00EF50EB"/>
    <w:rsid w:val="00EF631D"/>
    <w:rsid w:val="00EF6811"/>
    <w:rsid w:val="00EF6F1A"/>
    <w:rsid w:val="00EF7188"/>
    <w:rsid w:val="00F02833"/>
    <w:rsid w:val="00F034A2"/>
    <w:rsid w:val="00F03A05"/>
    <w:rsid w:val="00F05386"/>
    <w:rsid w:val="00F0693B"/>
    <w:rsid w:val="00F1050D"/>
    <w:rsid w:val="00F10E33"/>
    <w:rsid w:val="00F11616"/>
    <w:rsid w:val="00F11C0E"/>
    <w:rsid w:val="00F1346A"/>
    <w:rsid w:val="00F144DB"/>
    <w:rsid w:val="00F14CCB"/>
    <w:rsid w:val="00F15071"/>
    <w:rsid w:val="00F2323D"/>
    <w:rsid w:val="00F24B22"/>
    <w:rsid w:val="00F2570F"/>
    <w:rsid w:val="00F259A4"/>
    <w:rsid w:val="00F264EB"/>
    <w:rsid w:val="00F301B5"/>
    <w:rsid w:val="00F30557"/>
    <w:rsid w:val="00F31B4D"/>
    <w:rsid w:val="00F339B1"/>
    <w:rsid w:val="00F347D2"/>
    <w:rsid w:val="00F35856"/>
    <w:rsid w:val="00F36288"/>
    <w:rsid w:val="00F36C5A"/>
    <w:rsid w:val="00F40456"/>
    <w:rsid w:val="00F40DF1"/>
    <w:rsid w:val="00F40FB9"/>
    <w:rsid w:val="00F4209A"/>
    <w:rsid w:val="00F420A1"/>
    <w:rsid w:val="00F42D1D"/>
    <w:rsid w:val="00F446EA"/>
    <w:rsid w:val="00F44720"/>
    <w:rsid w:val="00F460D1"/>
    <w:rsid w:val="00F4694B"/>
    <w:rsid w:val="00F46F07"/>
    <w:rsid w:val="00F46F3B"/>
    <w:rsid w:val="00F50562"/>
    <w:rsid w:val="00F505B0"/>
    <w:rsid w:val="00F53815"/>
    <w:rsid w:val="00F54932"/>
    <w:rsid w:val="00F5514A"/>
    <w:rsid w:val="00F558AC"/>
    <w:rsid w:val="00F55CD5"/>
    <w:rsid w:val="00F55CDC"/>
    <w:rsid w:val="00F56E18"/>
    <w:rsid w:val="00F57877"/>
    <w:rsid w:val="00F6117E"/>
    <w:rsid w:val="00F6252A"/>
    <w:rsid w:val="00F62609"/>
    <w:rsid w:val="00F627D3"/>
    <w:rsid w:val="00F64489"/>
    <w:rsid w:val="00F64B48"/>
    <w:rsid w:val="00F65551"/>
    <w:rsid w:val="00F665B7"/>
    <w:rsid w:val="00F66B43"/>
    <w:rsid w:val="00F6745E"/>
    <w:rsid w:val="00F7289E"/>
    <w:rsid w:val="00F72DB6"/>
    <w:rsid w:val="00F73459"/>
    <w:rsid w:val="00F735F5"/>
    <w:rsid w:val="00F744B1"/>
    <w:rsid w:val="00F755E2"/>
    <w:rsid w:val="00F76297"/>
    <w:rsid w:val="00F765C9"/>
    <w:rsid w:val="00F77381"/>
    <w:rsid w:val="00F7765B"/>
    <w:rsid w:val="00F80601"/>
    <w:rsid w:val="00F81016"/>
    <w:rsid w:val="00F826F8"/>
    <w:rsid w:val="00F82769"/>
    <w:rsid w:val="00F82A35"/>
    <w:rsid w:val="00F843DD"/>
    <w:rsid w:val="00F85800"/>
    <w:rsid w:val="00F8694B"/>
    <w:rsid w:val="00F8720A"/>
    <w:rsid w:val="00F90366"/>
    <w:rsid w:val="00F90719"/>
    <w:rsid w:val="00F90DAC"/>
    <w:rsid w:val="00F92964"/>
    <w:rsid w:val="00F9357C"/>
    <w:rsid w:val="00F9415D"/>
    <w:rsid w:val="00F94DD8"/>
    <w:rsid w:val="00F95440"/>
    <w:rsid w:val="00F96675"/>
    <w:rsid w:val="00F96733"/>
    <w:rsid w:val="00F96B21"/>
    <w:rsid w:val="00F97B44"/>
    <w:rsid w:val="00FA0141"/>
    <w:rsid w:val="00FA164C"/>
    <w:rsid w:val="00FA2CE7"/>
    <w:rsid w:val="00FA68C6"/>
    <w:rsid w:val="00FA709A"/>
    <w:rsid w:val="00FB0472"/>
    <w:rsid w:val="00FB27FD"/>
    <w:rsid w:val="00FB3A07"/>
    <w:rsid w:val="00FB4837"/>
    <w:rsid w:val="00FB4C6B"/>
    <w:rsid w:val="00FB6498"/>
    <w:rsid w:val="00FB7507"/>
    <w:rsid w:val="00FB7EBF"/>
    <w:rsid w:val="00FC0841"/>
    <w:rsid w:val="00FC0E15"/>
    <w:rsid w:val="00FC184F"/>
    <w:rsid w:val="00FC1B04"/>
    <w:rsid w:val="00FC245C"/>
    <w:rsid w:val="00FC268E"/>
    <w:rsid w:val="00FC296D"/>
    <w:rsid w:val="00FC299B"/>
    <w:rsid w:val="00FC30F9"/>
    <w:rsid w:val="00FC471E"/>
    <w:rsid w:val="00FC5857"/>
    <w:rsid w:val="00FC5EE6"/>
    <w:rsid w:val="00FC6A22"/>
    <w:rsid w:val="00FC72F6"/>
    <w:rsid w:val="00FC7C60"/>
    <w:rsid w:val="00FD1D56"/>
    <w:rsid w:val="00FD2D48"/>
    <w:rsid w:val="00FD39C2"/>
    <w:rsid w:val="00FD5176"/>
    <w:rsid w:val="00FD61E1"/>
    <w:rsid w:val="00FD6371"/>
    <w:rsid w:val="00FD782C"/>
    <w:rsid w:val="00FE0019"/>
    <w:rsid w:val="00FE05E0"/>
    <w:rsid w:val="00FE063C"/>
    <w:rsid w:val="00FE18EF"/>
    <w:rsid w:val="00FE26D2"/>
    <w:rsid w:val="00FE28F1"/>
    <w:rsid w:val="00FE3163"/>
    <w:rsid w:val="00FE37F1"/>
    <w:rsid w:val="00FE54FB"/>
    <w:rsid w:val="00FE705D"/>
    <w:rsid w:val="00FE7161"/>
    <w:rsid w:val="00FE7302"/>
    <w:rsid w:val="00FE7689"/>
    <w:rsid w:val="00FF0EA7"/>
    <w:rsid w:val="00FF16B8"/>
    <w:rsid w:val="00FF1BCC"/>
    <w:rsid w:val="00FF2930"/>
    <w:rsid w:val="00FF3436"/>
    <w:rsid w:val="00FF4C98"/>
    <w:rsid w:val="00FF63BD"/>
    <w:rsid w:val="00FF68BB"/>
    <w:rsid w:val="00FF78AA"/>
    <w:rsid w:val="00FF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632D2201"/>
  <w15:chartTrackingRefBased/>
  <w15:docId w15:val="{7FE7BF91-19DA-4727-8BD4-71801B06C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25C2D"/>
    <w:pPr>
      <w:overflowPunct w:val="0"/>
      <w:autoSpaceDE w:val="0"/>
      <w:autoSpaceDN w:val="0"/>
      <w:adjustRightInd w:val="0"/>
      <w:ind w:leftChars="100" w:left="1640" w:rightChars="100" w:right="100" w:hanging="720"/>
      <w:textAlignment w:val="baseline"/>
    </w:pPr>
    <w:rPr>
      <w:rFonts w:ascii="Book Antiqua" w:eastAsia="맑은 고딕" w:hAnsi="Book Antiqua"/>
    </w:rPr>
  </w:style>
  <w:style w:type="paragraph" w:styleId="1">
    <w:name w:val="heading 1"/>
    <w:basedOn w:val="a0"/>
    <w:next w:val="Indent"/>
    <w:qFormat/>
    <w:rsid w:val="00225C2D"/>
    <w:pPr>
      <w:keepNext/>
      <w:keepLines/>
      <w:numPr>
        <w:numId w:val="4"/>
      </w:numPr>
      <w:spacing w:before="240" w:line="240" w:lineRule="atLeast"/>
      <w:ind w:leftChars="0" w:left="0"/>
      <w:outlineLvl w:val="0"/>
    </w:pPr>
    <w:rPr>
      <w:rFonts w:ascii="Arial" w:hAnsi="Arial"/>
      <w:b/>
      <w:sz w:val="24"/>
      <w:lang w:val="en-GB"/>
    </w:rPr>
  </w:style>
  <w:style w:type="paragraph" w:styleId="20">
    <w:name w:val="heading 2"/>
    <w:basedOn w:val="a0"/>
    <w:next w:val="Indent2"/>
    <w:qFormat/>
    <w:rsid w:val="00225C2D"/>
    <w:pPr>
      <w:keepNext/>
      <w:keepLines/>
      <w:numPr>
        <w:ilvl w:val="1"/>
        <w:numId w:val="4"/>
      </w:numPr>
      <w:spacing w:before="240"/>
      <w:ind w:leftChars="0" w:left="0"/>
      <w:outlineLvl w:val="1"/>
    </w:pPr>
    <w:rPr>
      <w:rFonts w:ascii="Arial" w:hAnsi="Arial"/>
      <w:b/>
    </w:rPr>
  </w:style>
  <w:style w:type="paragraph" w:styleId="3">
    <w:name w:val="heading 3"/>
    <w:basedOn w:val="a0"/>
    <w:next w:val="Indent3"/>
    <w:qFormat/>
    <w:rsid w:val="00225C2D"/>
    <w:pPr>
      <w:keepNext/>
      <w:keepLines/>
      <w:numPr>
        <w:ilvl w:val="2"/>
        <w:numId w:val="4"/>
      </w:numPr>
      <w:spacing w:before="240"/>
      <w:ind w:leftChars="0" w:left="0"/>
      <w:outlineLvl w:val="2"/>
    </w:pPr>
    <w:rPr>
      <w:b/>
    </w:rPr>
  </w:style>
  <w:style w:type="paragraph" w:styleId="4">
    <w:name w:val="heading 4"/>
    <w:basedOn w:val="a0"/>
    <w:next w:val="Indent4"/>
    <w:qFormat/>
    <w:pPr>
      <w:keepNext/>
      <w:keepLines/>
      <w:numPr>
        <w:ilvl w:val="3"/>
        <w:numId w:val="4"/>
      </w:numPr>
      <w:spacing w:before="240"/>
      <w:ind w:leftChars="0" w:left="0"/>
      <w:outlineLvl w:val="3"/>
    </w:pPr>
    <w:rPr>
      <w:rFonts w:ascii="Arial" w:hAnsi="Arial"/>
      <w:b/>
    </w:r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ind w:leftChars="0" w:left="0"/>
      <w:outlineLvl w:val="4"/>
    </w:pPr>
    <w:rPr>
      <w:rFonts w:ascii="Arial" w:hAnsi="Arial"/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4"/>
      </w:numPr>
      <w:spacing w:before="240" w:after="60"/>
      <w:ind w:leftChars="0" w:left="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ind w:leftChars="0" w:left="0"/>
      <w:outlineLvl w:val="6"/>
    </w:pPr>
    <w:rPr>
      <w:rFonts w:ascii="Arial" w:hAnsi="Arial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ind w:leftChars="0" w:left="0"/>
      <w:outlineLvl w:val="7"/>
    </w:pPr>
    <w:rPr>
      <w:rFonts w:ascii="Arial" w:hAnsi="Arial"/>
      <w:i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ind w:leftChars="0" w:left="0"/>
      <w:outlineLvl w:val="8"/>
    </w:pPr>
    <w:rPr>
      <w:rFonts w:ascii="Arial" w:hAnsi="Arial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본문1"/>
    <w:basedOn w:val="a0"/>
    <w:pPr>
      <w:keepLines/>
      <w:spacing w:after="120"/>
      <w:ind w:left="450" w:firstLine="0"/>
    </w:pPr>
    <w:rPr>
      <w:rFonts w:ascii="Arial" w:hAnsi="Arial"/>
    </w:rPr>
  </w:style>
  <w:style w:type="paragraph" w:styleId="a4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0"/>
    <w:pPr>
      <w:tabs>
        <w:tab w:val="center" w:pos="4320"/>
        <w:tab w:val="right" w:pos="8640"/>
      </w:tabs>
    </w:pPr>
  </w:style>
  <w:style w:type="paragraph" w:styleId="a5">
    <w:name w:val="footer"/>
    <w:aliases w:val="footer odd"/>
    <w:basedOn w:val="a0"/>
    <w:link w:val="Char"/>
    <w:semiHidden/>
    <w:pPr>
      <w:tabs>
        <w:tab w:val="center" w:pos="4320"/>
        <w:tab w:val="right" w:pos="8640"/>
      </w:tabs>
    </w:pPr>
  </w:style>
  <w:style w:type="paragraph" w:customStyle="1" w:styleId="Bullet">
    <w:name w:val="Bullet"/>
    <w:basedOn w:val="a0"/>
    <w:pPr>
      <w:keepLines/>
      <w:spacing w:after="120"/>
      <w:ind w:left="1080" w:hanging="360"/>
    </w:pPr>
    <w:rPr>
      <w:rFonts w:ascii="Arial" w:hAnsi="Arial"/>
    </w:rPr>
  </w:style>
  <w:style w:type="paragraph" w:customStyle="1" w:styleId="Text">
    <w:name w:val="Text"/>
    <w:basedOn w:val="a0"/>
    <w:pPr>
      <w:keepLines/>
      <w:spacing w:after="120"/>
      <w:ind w:left="1800"/>
    </w:pPr>
    <w:rPr>
      <w:rFonts w:ascii="Arial" w:hAnsi="Arial"/>
    </w:rPr>
  </w:style>
  <w:style w:type="paragraph" w:customStyle="1" w:styleId="Indent">
    <w:name w:val="Indent"/>
    <w:basedOn w:val="a0"/>
    <w:pPr>
      <w:keepNext/>
      <w:spacing w:before="120"/>
      <w:ind w:left="720" w:firstLine="0"/>
    </w:pPr>
  </w:style>
  <w:style w:type="paragraph" w:customStyle="1" w:styleId="blankpage">
    <w:name w:val="blank page"/>
    <w:basedOn w:val="Indent"/>
    <w:pPr>
      <w:pageBreakBefore/>
      <w:widowControl w:val="0"/>
      <w:spacing w:before="5500" w:after="5500"/>
      <w:ind w:left="0"/>
      <w:jc w:val="center"/>
    </w:pPr>
  </w:style>
  <w:style w:type="paragraph" w:customStyle="1" w:styleId="TextBullet">
    <w:name w:val="Text Bullet"/>
    <w:basedOn w:val="Bullet"/>
    <w:pPr>
      <w:spacing w:after="0"/>
      <w:ind w:left="2160"/>
    </w:pPr>
  </w:style>
  <w:style w:type="paragraph" w:customStyle="1" w:styleId="TextBullet2">
    <w:name w:val="Text Bullet 2"/>
    <w:basedOn w:val="TextBullet"/>
    <w:pPr>
      <w:spacing w:after="120"/>
    </w:pPr>
  </w:style>
  <w:style w:type="paragraph" w:customStyle="1" w:styleId="Graphic">
    <w:name w:val="Graphic"/>
    <w:basedOn w:val="a0"/>
    <w:next w:val="a0"/>
    <w:pPr>
      <w:keepLines/>
      <w:spacing w:before="240" w:after="240"/>
      <w:ind w:left="0" w:firstLine="0"/>
      <w:jc w:val="center"/>
    </w:pPr>
    <w:rPr>
      <w:rFonts w:ascii="Arial" w:hAnsi="Arial"/>
    </w:rPr>
  </w:style>
  <w:style w:type="character" w:styleId="a6">
    <w:name w:val="page number"/>
    <w:basedOn w:val="a1"/>
    <w:semiHidden/>
  </w:style>
  <w:style w:type="paragraph" w:styleId="a7">
    <w:name w:val="Title"/>
    <w:basedOn w:val="1"/>
    <w:qFormat/>
    <w:pPr>
      <w:spacing w:before="120" w:line="240" w:lineRule="auto"/>
      <w:ind w:left="850" w:hanging="850"/>
      <w:jc w:val="center"/>
      <w:outlineLvl w:val="9"/>
    </w:pPr>
    <w:rPr>
      <w:rFonts w:ascii="Helvetica" w:hAnsi="Helvetica"/>
      <w:sz w:val="36"/>
    </w:rPr>
  </w:style>
  <w:style w:type="paragraph" w:customStyle="1" w:styleId="Bullet2">
    <w:name w:val="Bullet2"/>
    <w:basedOn w:val="Bullet3"/>
    <w:pPr>
      <w:ind w:left="1800"/>
    </w:pPr>
  </w:style>
  <w:style w:type="paragraph" w:customStyle="1" w:styleId="Bullet3">
    <w:name w:val="Bullet3"/>
    <w:basedOn w:val="Bullet"/>
    <w:pPr>
      <w:spacing w:after="0"/>
      <w:ind w:left="2520"/>
    </w:pPr>
    <w:rPr>
      <w:rFonts w:ascii="Book Antiqua" w:hAnsi="Book Antiqua"/>
    </w:rPr>
  </w:style>
  <w:style w:type="paragraph" w:customStyle="1" w:styleId="Bullet4">
    <w:name w:val="Bullet4"/>
    <w:basedOn w:val="Bullet"/>
    <w:pPr>
      <w:spacing w:after="0"/>
      <w:ind w:left="3240"/>
    </w:pPr>
    <w:rPr>
      <w:rFonts w:ascii="Book Antiqua" w:hAnsi="Book Antiqua"/>
      <w:color w:val="000000"/>
    </w:rPr>
  </w:style>
  <w:style w:type="paragraph" w:customStyle="1" w:styleId="Indent2">
    <w:name w:val="Indent2"/>
    <w:basedOn w:val="a0"/>
    <w:pPr>
      <w:spacing w:before="120"/>
      <w:ind w:firstLine="0"/>
    </w:pPr>
    <w:rPr>
      <w:color w:val="000000"/>
    </w:rPr>
  </w:style>
  <w:style w:type="paragraph" w:customStyle="1" w:styleId="Indent3">
    <w:name w:val="Indent3"/>
    <w:basedOn w:val="a0"/>
    <w:pPr>
      <w:spacing w:before="120"/>
      <w:ind w:left="2160" w:firstLine="0"/>
    </w:pPr>
  </w:style>
  <w:style w:type="paragraph" w:customStyle="1" w:styleId="Indent4">
    <w:name w:val="Indent4"/>
    <w:basedOn w:val="a0"/>
    <w:pPr>
      <w:spacing w:before="120"/>
      <w:ind w:left="2520" w:firstLine="0"/>
    </w:pPr>
    <w:rPr>
      <w:color w:val="000000"/>
    </w:rPr>
  </w:style>
  <w:style w:type="paragraph" w:customStyle="1" w:styleId="31">
    <w:name w:val="본문 31"/>
    <w:basedOn w:val="12"/>
    <w:pPr>
      <w:ind w:left="720"/>
    </w:pPr>
  </w:style>
  <w:style w:type="paragraph" w:customStyle="1" w:styleId="TitlePageMainHead">
    <w:name w:val="Title Page Main Head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b/>
      <w:sz w:val="48"/>
    </w:rPr>
  </w:style>
  <w:style w:type="paragraph" w:customStyle="1" w:styleId="Indent1">
    <w:name w:val="Indent1"/>
    <w:basedOn w:val="a0"/>
    <w:pPr>
      <w:ind w:left="720"/>
    </w:pPr>
  </w:style>
  <w:style w:type="paragraph" w:customStyle="1" w:styleId="Normal1stindent">
    <w:name w:val="Normal 1st indent"/>
    <w:basedOn w:val="a0"/>
    <w:pPr>
      <w:ind w:left="2160"/>
    </w:pPr>
  </w:style>
  <w:style w:type="paragraph" w:customStyle="1" w:styleId="Normal2ndindent">
    <w:name w:val="Normal 2nd indent"/>
    <w:basedOn w:val="Normal1stindent"/>
    <w:pPr>
      <w:ind w:left="2880"/>
    </w:pPr>
  </w:style>
  <w:style w:type="paragraph" w:customStyle="1" w:styleId="Note">
    <w:name w:val="Note"/>
    <w:basedOn w:val="Note2"/>
    <w:pPr>
      <w:ind w:left="1440"/>
    </w:pPr>
  </w:style>
  <w:style w:type="paragraph" w:customStyle="1" w:styleId="Note2">
    <w:name w:val="Note2"/>
    <w:basedOn w:val="a0"/>
    <w:pPr>
      <w:tabs>
        <w:tab w:val="left" w:pos="2880"/>
      </w:tabs>
      <w:spacing w:before="120"/>
      <w:ind w:left="2160"/>
    </w:pPr>
  </w:style>
  <w:style w:type="paragraph" w:customStyle="1" w:styleId="Note3">
    <w:name w:val="Note3"/>
    <w:basedOn w:val="Bullet3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Note4">
    <w:name w:val="Note4"/>
    <w:basedOn w:val="Note3"/>
    <w:pPr>
      <w:ind w:left="3240"/>
    </w:pPr>
  </w:style>
  <w:style w:type="paragraph" w:customStyle="1" w:styleId="Style1">
    <w:name w:val="Style1"/>
    <w:basedOn w:val="Bullet"/>
    <w:pPr>
      <w:ind w:left="2520"/>
    </w:pPr>
  </w:style>
  <w:style w:type="paragraph" w:customStyle="1" w:styleId="TableText">
    <w:name w:val="Table Text"/>
    <w:basedOn w:val="a0"/>
    <w:pPr>
      <w:spacing w:after="60"/>
      <w:ind w:left="0" w:firstLine="0"/>
    </w:pPr>
  </w:style>
  <w:style w:type="paragraph" w:customStyle="1" w:styleId="Title12">
    <w:name w:val="Title12"/>
    <w:basedOn w:val="a7"/>
    <w:pPr>
      <w:tabs>
        <w:tab w:val="left" w:pos="720"/>
      </w:tabs>
      <w:spacing w:before="240" w:after="120"/>
      <w:ind w:left="0" w:firstLine="0"/>
    </w:pPr>
    <w:rPr>
      <w:rFonts w:ascii="Arial" w:hAnsi="Arial"/>
      <w:sz w:val="24"/>
    </w:rPr>
  </w:style>
  <w:style w:type="paragraph" w:styleId="10">
    <w:name w:val="toc 1"/>
    <w:basedOn w:val="a0"/>
    <w:next w:val="a0"/>
    <w:autoRedefine/>
    <w:uiPriority w:val="39"/>
    <w:qFormat/>
    <w:rsid w:val="00DE6B31"/>
    <w:pPr>
      <w:numPr>
        <w:ilvl w:val="1"/>
        <w:numId w:val="32"/>
      </w:numPr>
      <w:tabs>
        <w:tab w:val="right" w:leader="dot" w:pos="9923"/>
      </w:tabs>
      <w:spacing w:before="120" w:after="120"/>
      <w:ind w:leftChars="0" w:left="992" w:rightChars="20" w:right="40" w:hanging="567"/>
    </w:pPr>
    <w:rPr>
      <w:rFonts w:asciiTheme="majorEastAsia" w:eastAsiaTheme="majorEastAsia" w:hAnsiTheme="majorEastAsia"/>
      <w:b/>
      <w:bCs/>
      <w:caps/>
      <w:noProof/>
      <w:sz w:val="24"/>
      <w:szCs w:val="24"/>
    </w:rPr>
  </w:style>
  <w:style w:type="paragraph" w:styleId="21">
    <w:name w:val="toc 2"/>
    <w:basedOn w:val="10"/>
    <w:next w:val="a0"/>
    <w:autoRedefine/>
    <w:uiPriority w:val="39"/>
    <w:qFormat/>
    <w:rsid w:val="00595B7E"/>
    <w:pPr>
      <w:tabs>
        <w:tab w:val="clear" w:pos="9923"/>
        <w:tab w:val="left" w:pos="800"/>
        <w:tab w:val="right" w:leader="dot" w:pos="9900"/>
      </w:tabs>
      <w:spacing w:line="60" w:lineRule="auto"/>
      <w:ind w:firstLine="0"/>
    </w:pPr>
  </w:style>
  <w:style w:type="paragraph" w:styleId="30">
    <w:name w:val="toc 3"/>
    <w:basedOn w:val="10"/>
    <w:next w:val="a0"/>
    <w:uiPriority w:val="39"/>
    <w:qFormat/>
    <w:rsid w:val="003325B6"/>
    <w:pPr>
      <w:ind w:firstLine="0"/>
    </w:pPr>
  </w:style>
  <w:style w:type="paragraph" w:styleId="40">
    <w:name w:val="toc 4"/>
    <w:basedOn w:val="10"/>
    <w:next w:val="a0"/>
    <w:uiPriority w:val="39"/>
    <w:rsid w:val="003325B6"/>
    <w:pPr>
      <w:ind w:firstLine="0"/>
    </w:pPr>
  </w:style>
  <w:style w:type="paragraph" w:styleId="50">
    <w:name w:val="toc 5"/>
    <w:basedOn w:val="a0"/>
    <w:next w:val="a0"/>
    <w:semiHidden/>
    <w:pPr>
      <w:tabs>
        <w:tab w:val="right" w:leader="dot" w:pos="8640"/>
      </w:tabs>
      <w:ind w:left="800"/>
    </w:pPr>
    <w:rPr>
      <w:rFonts w:ascii="Times New Roman" w:hAnsi="Times New Roman"/>
      <w:sz w:val="18"/>
    </w:rPr>
  </w:style>
  <w:style w:type="paragraph" w:styleId="60">
    <w:name w:val="toc 6"/>
    <w:basedOn w:val="a0"/>
    <w:next w:val="a0"/>
    <w:semiHidden/>
    <w:pPr>
      <w:tabs>
        <w:tab w:val="right" w:leader="dot" w:pos="8640"/>
      </w:tabs>
      <w:ind w:left="1000"/>
    </w:pPr>
    <w:rPr>
      <w:rFonts w:ascii="Times New Roman" w:hAnsi="Times New Roman"/>
      <w:sz w:val="18"/>
    </w:rPr>
  </w:style>
  <w:style w:type="paragraph" w:styleId="70">
    <w:name w:val="toc 7"/>
    <w:basedOn w:val="a0"/>
    <w:next w:val="a0"/>
    <w:semiHidden/>
    <w:pPr>
      <w:tabs>
        <w:tab w:val="right" w:leader="dot" w:pos="8640"/>
      </w:tabs>
      <w:ind w:left="1200"/>
    </w:pPr>
    <w:rPr>
      <w:rFonts w:ascii="Times New Roman" w:hAnsi="Times New Roman"/>
      <w:sz w:val="18"/>
    </w:rPr>
  </w:style>
  <w:style w:type="paragraph" w:styleId="80">
    <w:name w:val="toc 8"/>
    <w:basedOn w:val="a0"/>
    <w:next w:val="a0"/>
    <w:semiHidden/>
    <w:pPr>
      <w:tabs>
        <w:tab w:val="right" w:leader="dot" w:pos="8640"/>
      </w:tabs>
      <w:ind w:left="1400"/>
    </w:pPr>
    <w:rPr>
      <w:rFonts w:ascii="Times New Roman" w:hAnsi="Times New Roman"/>
      <w:sz w:val="18"/>
    </w:rPr>
  </w:style>
  <w:style w:type="paragraph" w:styleId="90">
    <w:name w:val="toc 9"/>
    <w:basedOn w:val="a0"/>
    <w:next w:val="a0"/>
    <w:semiHidden/>
    <w:pPr>
      <w:tabs>
        <w:tab w:val="right" w:leader="dot" w:pos="8640"/>
      </w:tabs>
      <w:ind w:left="1600"/>
    </w:pPr>
    <w:rPr>
      <w:rFonts w:ascii="Times New Roman" w:hAnsi="Times New Roman"/>
      <w:sz w:val="18"/>
    </w:rPr>
  </w:style>
  <w:style w:type="paragraph" w:customStyle="1" w:styleId="TOC1">
    <w:name w:val="TOC 제목1"/>
    <w:basedOn w:val="1"/>
    <w:next w:val="a0"/>
    <w:pPr>
      <w:spacing w:line="240" w:lineRule="auto"/>
      <w:jc w:val="center"/>
      <w:outlineLvl w:val="9"/>
    </w:pPr>
    <w:rPr>
      <w:kern w:val="28"/>
      <w:sz w:val="32"/>
      <w:lang w:val="en-US"/>
    </w:rPr>
  </w:style>
  <w:style w:type="paragraph" w:customStyle="1" w:styleId="a8">
    <w:name w:val="개요글"/>
    <w:basedOn w:val="a0"/>
    <w:pPr>
      <w:autoSpaceDE/>
      <w:autoSpaceDN/>
      <w:spacing w:line="260" w:lineRule="atLeast"/>
      <w:ind w:left="425"/>
    </w:pPr>
    <w:rPr>
      <w:rFonts w:ascii="바탕체"/>
    </w:rPr>
  </w:style>
  <w:style w:type="paragraph" w:customStyle="1" w:styleId="AuthorDateTitlePa">
    <w:name w:val="Author/Date Title Pa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i/>
    </w:rPr>
  </w:style>
  <w:style w:type="paragraph" w:customStyle="1" w:styleId="Approvals">
    <w:name w:val="Approvals"/>
    <w:basedOn w:val="a0"/>
    <w:pPr>
      <w:ind w:left="0" w:firstLine="0"/>
    </w:pPr>
    <w:rPr>
      <w:rFonts w:ascii="Arial" w:hAnsi="Arial"/>
      <w:b/>
      <w:sz w:val="24"/>
    </w:rPr>
  </w:style>
  <w:style w:type="paragraph" w:customStyle="1" w:styleId="Indent20">
    <w:name w:val="Indent 2"/>
    <w:basedOn w:val="a0"/>
    <w:next w:val="a0"/>
    <w:pPr>
      <w:keepLines/>
      <w:spacing w:after="120"/>
      <w:ind w:left="1800"/>
    </w:pPr>
    <w:rPr>
      <w:rFonts w:ascii="Arial" w:hAnsi="Arial"/>
      <w:color w:val="000000"/>
    </w:rPr>
  </w:style>
  <w:style w:type="paragraph" w:customStyle="1" w:styleId="TableTitle">
    <w:name w:val="Table Title"/>
    <w:basedOn w:val="TableText"/>
    <w:pPr>
      <w:keepNext/>
      <w:spacing w:before="240"/>
      <w:jc w:val="center"/>
    </w:pPr>
    <w:rPr>
      <w:b/>
      <w:sz w:val="24"/>
    </w:rPr>
  </w:style>
  <w:style w:type="paragraph" w:customStyle="1" w:styleId="a">
    <w:name w:val="중제목"/>
    <w:basedOn w:val="a0"/>
    <w:next w:val="a0"/>
    <w:pPr>
      <w:numPr>
        <w:numId w:val="1"/>
      </w:numPr>
      <w:tabs>
        <w:tab w:val="left" w:pos="1134"/>
      </w:tabs>
      <w:autoSpaceDE/>
      <w:autoSpaceDN/>
      <w:spacing w:line="260" w:lineRule="atLeast"/>
      <w:ind w:left="720" w:hanging="720"/>
    </w:pPr>
    <w:rPr>
      <w:rFonts w:ascii="Arial" w:eastAsia="돋움체"/>
      <w:sz w:val="32"/>
    </w:rPr>
  </w:style>
  <w:style w:type="paragraph" w:styleId="a9">
    <w:name w:val="Body Text"/>
    <w:basedOn w:val="a0"/>
    <w:semiHidden/>
    <w:pPr>
      <w:spacing w:after="180"/>
    </w:pPr>
  </w:style>
  <w:style w:type="paragraph" w:styleId="aa">
    <w:name w:val="Body Text First Indent"/>
    <w:aliases w:val="본문 첫 줄 들여쓰기 Char"/>
    <w:basedOn w:val="a9"/>
    <w:semiHidden/>
    <w:pPr>
      <w:ind w:firstLineChars="100" w:firstLine="210"/>
    </w:pPr>
  </w:style>
  <w:style w:type="paragraph" w:styleId="ab">
    <w:name w:val="Body Text Indent"/>
    <w:basedOn w:val="a0"/>
    <w:semiHidden/>
    <w:pPr>
      <w:spacing w:after="180"/>
      <w:ind w:leftChars="400" w:left="851"/>
    </w:pPr>
  </w:style>
  <w:style w:type="paragraph" w:styleId="22">
    <w:name w:val="Body Text First Indent 2"/>
    <w:basedOn w:val="ab"/>
    <w:semiHidden/>
    <w:pPr>
      <w:ind w:firstLineChars="100" w:firstLine="210"/>
    </w:pPr>
  </w:style>
  <w:style w:type="character" w:customStyle="1" w:styleId="CharCharChar">
    <w:name w:val="본문 첫 줄 들여쓰기 Char Char Char"/>
    <w:rPr>
      <w:rFonts w:ascii="Book Antiqua" w:eastAsia="바탕체" w:hAnsi="Book Antiqua"/>
      <w:lang w:val="en-US" w:eastAsia="ko-KR" w:bidi="ar-SA"/>
    </w:rPr>
  </w:style>
  <w:style w:type="character" w:customStyle="1" w:styleId="CharChar">
    <w:name w:val="Char Char"/>
    <w:rPr>
      <w:rFonts w:ascii="Arial" w:eastAsia="바탕체" w:hAnsi="Arial"/>
      <w:b/>
      <w:lang w:val="en-US" w:eastAsia="ko-KR" w:bidi="ar-SA"/>
    </w:rPr>
  </w:style>
  <w:style w:type="paragraph" w:styleId="2">
    <w:name w:val="List Bullet 2"/>
    <w:basedOn w:val="a0"/>
    <w:autoRedefine/>
    <w:semiHidden/>
    <w:pPr>
      <w:numPr>
        <w:numId w:val="2"/>
      </w:numPr>
    </w:pPr>
  </w:style>
  <w:style w:type="paragraph" w:customStyle="1" w:styleId="2251">
    <w:name w:val="스타일 목차 2 + 왼쪽:  2.5 글자 오른쪽:  1 글자"/>
    <w:basedOn w:val="21"/>
    <w:pPr>
      <w:ind w:leftChars="400" w:left="1120"/>
    </w:pPr>
    <w:rPr>
      <w:rFonts w:cs="바탕"/>
    </w:rPr>
  </w:style>
  <w:style w:type="paragraph" w:customStyle="1" w:styleId="111">
    <w:name w:val="스타일 목차 1 + 왼쪽:  1 글자 오른쪽:  1 글자"/>
    <w:basedOn w:val="10"/>
    <w:pPr>
      <w:ind w:left="1120" w:right="200"/>
    </w:pPr>
    <w:rPr>
      <w:rFonts w:cs="바탕"/>
      <w:bCs w:val="0"/>
    </w:rPr>
  </w:style>
  <w:style w:type="character" w:styleId="ac">
    <w:name w:val="annotation reference"/>
    <w:semiHidden/>
    <w:rPr>
      <w:sz w:val="18"/>
      <w:szCs w:val="18"/>
    </w:rPr>
  </w:style>
  <w:style w:type="paragraph" w:styleId="ad">
    <w:name w:val="annotation text"/>
    <w:basedOn w:val="a0"/>
    <w:semiHidden/>
    <w:pPr>
      <w:widowControl w:val="0"/>
      <w:overflowPunct/>
      <w:autoSpaceDE/>
      <w:autoSpaceDN/>
      <w:adjustRightInd/>
      <w:spacing w:line="240" w:lineRule="atLeast"/>
      <w:ind w:left="0" w:firstLine="0"/>
      <w:textAlignment w:val="auto"/>
    </w:pPr>
    <w:rPr>
      <w:rFonts w:ascii="Times New Roman" w:eastAsia="바탕" w:hAnsi="Times New Roman"/>
      <w:lang w:eastAsia="en-US"/>
    </w:rPr>
  </w:style>
  <w:style w:type="paragraph" w:styleId="ae">
    <w:name w:val="Balloon Text"/>
    <w:basedOn w:val="a0"/>
    <w:semiHidden/>
    <w:rPr>
      <w:rFonts w:ascii="Arial" w:eastAsia="돋움" w:hAnsi="Arial"/>
      <w:sz w:val="18"/>
      <w:szCs w:val="18"/>
    </w:rPr>
  </w:style>
  <w:style w:type="paragraph" w:customStyle="1" w:styleId="Arial16pt13pt">
    <w:name w:val="스타일 (영어) Arial (한글) 돋움체 16 pt 굵게 줄 간격: 최소 13 pt"/>
    <w:basedOn w:val="a0"/>
    <w:autoRedefine/>
    <w:pPr>
      <w:spacing w:line="260" w:lineRule="atLeast"/>
      <w:ind w:left="1840"/>
    </w:pPr>
    <w:rPr>
      <w:rFonts w:ascii="Arial" w:eastAsia="돋움체" w:cs="바탕"/>
      <w:b/>
      <w:bCs/>
      <w:sz w:val="32"/>
    </w:rPr>
  </w:style>
  <w:style w:type="paragraph" w:styleId="af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11">
    <w:name w:val="유형1"/>
    <w:basedOn w:val="a0"/>
    <w:pPr>
      <w:numPr>
        <w:ilvl w:val="1"/>
        <w:numId w:val="3"/>
      </w:numPr>
      <w:spacing w:before="120"/>
    </w:pPr>
    <w:rPr>
      <w:rFonts w:ascii="Times New Roman" w:eastAsia="굴림" w:hAnsi="Times New Roman"/>
    </w:rPr>
  </w:style>
  <w:style w:type="table" w:styleId="af0">
    <w:name w:val="Table Grid"/>
    <w:basedOn w:val="a2"/>
    <w:uiPriority w:val="59"/>
    <w:rsid w:val="004C773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1">
    <w:name w:val="Hyperlink"/>
    <w:uiPriority w:val="99"/>
    <w:rPr>
      <w:color w:val="0000FF"/>
      <w:u w:val="single"/>
    </w:rPr>
  </w:style>
  <w:style w:type="paragraph" w:customStyle="1" w:styleId="af2">
    <w:name w:val="활동작업 구조글"/>
    <w:basedOn w:val="a0"/>
    <w:pPr>
      <w:widowControl w:val="0"/>
      <w:wordWrap w:val="0"/>
      <w:overflowPunct/>
      <w:autoSpaceDE/>
      <w:autoSpaceDN/>
      <w:spacing w:line="260" w:lineRule="atLeast"/>
      <w:ind w:left="425" w:firstLine="0"/>
      <w:jc w:val="both"/>
    </w:pPr>
    <w:rPr>
      <w:rFonts w:ascii="바탕체" w:hAnsi="Times New Roman"/>
    </w:rPr>
  </w:style>
  <w:style w:type="paragraph" w:styleId="TOC">
    <w:name w:val="TOC Heading"/>
    <w:basedOn w:val="1"/>
    <w:next w:val="a0"/>
    <w:uiPriority w:val="39"/>
    <w:qFormat/>
    <w:rsid w:val="00F5514A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="맑은 고딕" w:hAnsi="맑은 고딕"/>
      <w:bCs/>
      <w:color w:val="365F91"/>
      <w:sz w:val="28"/>
      <w:szCs w:val="28"/>
      <w:lang w:val="en-US"/>
    </w:rPr>
  </w:style>
  <w:style w:type="paragraph" w:styleId="af3">
    <w:name w:val="caption"/>
    <w:basedOn w:val="a0"/>
    <w:next w:val="a0"/>
    <w:uiPriority w:val="35"/>
    <w:qFormat/>
    <w:rsid w:val="00076660"/>
    <w:rPr>
      <w:b/>
      <w:bCs/>
    </w:rPr>
  </w:style>
  <w:style w:type="paragraph" w:styleId="af4">
    <w:name w:val="table of figures"/>
    <w:basedOn w:val="10"/>
    <w:next w:val="a0"/>
    <w:uiPriority w:val="99"/>
    <w:unhideWhenUsed/>
    <w:rsid w:val="003325B6"/>
  </w:style>
  <w:style w:type="character" w:customStyle="1" w:styleId="Char">
    <w:name w:val="바닥글 Char"/>
    <w:aliases w:val="footer odd Char"/>
    <w:link w:val="a5"/>
    <w:rsid w:val="00F44720"/>
    <w:rPr>
      <w:rFonts w:ascii="Book Antiqua" w:eastAsia="바탕체" w:hAnsi="Book Antiqua"/>
      <w:lang w:val="en-US" w:eastAsia="ko-KR" w:bidi="ar-SA"/>
    </w:rPr>
  </w:style>
  <w:style w:type="paragraph" w:styleId="af5">
    <w:name w:val="Normal Indent"/>
    <w:aliases w:val="Normal Indent ns"/>
    <w:basedOn w:val="a0"/>
    <w:rsid w:val="00F44720"/>
    <w:pPr>
      <w:widowControl w:val="0"/>
      <w:wordWrap w:val="0"/>
      <w:overflowPunct/>
      <w:autoSpaceDE/>
      <w:autoSpaceDN/>
      <w:spacing w:before="240" w:line="360" w:lineRule="atLeast"/>
      <w:ind w:firstLine="0"/>
      <w:jc w:val="both"/>
    </w:pPr>
    <w:rPr>
      <w:rFonts w:ascii="바탕체" w:hAnsi="바탕체"/>
    </w:rPr>
  </w:style>
  <w:style w:type="character" w:styleId="HTML">
    <w:name w:val="HTML Code"/>
    <w:rsid w:val="00F44720"/>
    <w:rPr>
      <w:rFonts w:ascii="굴림체" w:eastAsia="굴림체" w:hAnsi="굴림체" w:cs="굴림체"/>
      <w:sz w:val="24"/>
      <w:szCs w:val="24"/>
    </w:rPr>
  </w:style>
  <w:style w:type="character" w:styleId="af6">
    <w:name w:val="FollowedHyperlink"/>
    <w:rsid w:val="00F44720"/>
    <w:rPr>
      <w:color w:val="800080"/>
      <w:u w:val="single"/>
    </w:rPr>
  </w:style>
  <w:style w:type="character" w:customStyle="1" w:styleId="ext-mb-text2">
    <w:name w:val="ext-mb-text2"/>
    <w:basedOn w:val="a1"/>
    <w:rsid w:val="007B195A"/>
  </w:style>
  <w:style w:type="table" w:styleId="af7">
    <w:name w:val="Light Grid"/>
    <w:basedOn w:val="a2"/>
    <w:uiPriority w:val="62"/>
    <w:rsid w:val="00AC0ABE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DengXian" w:eastAsia="DengXi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DengXian" w:eastAsia="DengXian" w:hAnsi="DengXi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DengXian" w:hAnsi="DengXian" w:cs="Times New Roman"/>
        <w:b/>
        <w:bCs/>
      </w:rPr>
    </w:tblStylePr>
    <w:tblStylePr w:type="lastCol">
      <w:rPr>
        <w:rFonts w:ascii="DengXian" w:eastAsia="DengXi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8">
    <w:name w:val="List Paragraph"/>
    <w:basedOn w:val="a0"/>
    <w:uiPriority w:val="34"/>
    <w:qFormat/>
    <w:rsid w:val="008E1560"/>
    <w:pPr>
      <w:ind w:leftChars="400" w:left="800"/>
    </w:pPr>
  </w:style>
  <w:style w:type="character" w:customStyle="1" w:styleId="13">
    <w:name w:val="확인되지 않은 멘션1"/>
    <w:uiPriority w:val="99"/>
    <w:semiHidden/>
    <w:unhideWhenUsed/>
    <w:rsid w:val="00B70E55"/>
    <w:rPr>
      <w:color w:val="808080"/>
      <w:shd w:val="clear" w:color="auto" w:fill="E6E6E6"/>
    </w:rPr>
  </w:style>
  <w:style w:type="character" w:styleId="af9">
    <w:name w:val="Subtle Emphasis"/>
    <w:uiPriority w:val="19"/>
    <w:qFormat/>
    <w:rsid w:val="00FF16B8"/>
    <w:rPr>
      <w:i/>
      <w:iCs/>
      <w:color w:val="808080"/>
    </w:rPr>
  </w:style>
  <w:style w:type="paragraph" w:styleId="afa">
    <w:name w:val="No Spacing"/>
    <w:uiPriority w:val="1"/>
    <w:qFormat/>
    <w:rsid w:val="00225C2D"/>
    <w:pPr>
      <w:overflowPunct w:val="0"/>
      <w:autoSpaceDE w:val="0"/>
      <w:autoSpaceDN w:val="0"/>
      <w:adjustRightInd w:val="0"/>
      <w:ind w:left="1440" w:hanging="720"/>
      <w:textAlignment w:val="baseline"/>
    </w:pPr>
    <w:rPr>
      <w:rFonts w:ascii="Book Antiqua" w:eastAsia="맑은 고딕" w:hAnsi="Book Antiqua"/>
    </w:rPr>
  </w:style>
  <w:style w:type="character" w:customStyle="1" w:styleId="14">
    <w:name w:val="스타일1"/>
    <w:qFormat/>
    <w:rsid w:val="00225C2D"/>
    <w:rPr>
      <w:rFonts w:eastAsia="맑은 고딕"/>
      <w:sz w:val="20"/>
      <w:lang w:val="en-GB"/>
    </w:rPr>
  </w:style>
  <w:style w:type="character" w:customStyle="1" w:styleId="ircho">
    <w:name w:val="irc_ho"/>
    <w:rsid w:val="00CF18B3"/>
  </w:style>
  <w:style w:type="table" w:styleId="4-2">
    <w:name w:val="Grid Table 4 Accent 2"/>
    <w:basedOn w:val="a2"/>
    <w:uiPriority w:val="49"/>
    <w:rsid w:val="00336F83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paragraph" w:styleId="afb">
    <w:name w:val="Normal (Web)"/>
    <w:basedOn w:val="a0"/>
    <w:uiPriority w:val="99"/>
    <w:unhideWhenUsed/>
    <w:rsid w:val="005B121A"/>
    <w:pPr>
      <w:overflowPunct/>
      <w:autoSpaceDE/>
      <w:autoSpaceDN/>
      <w:adjustRightInd/>
      <w:spacing w:before="100" w:beforeAutospacing="1" w:after="100" w:afterAutospacing="1"/>
      <w:ind w:leftChars="0" w:left="0" w:rightChars="0" w:right="0" w:firstLine="0"/>
      <w:textAlignment w:val="auto"/>
    </w:pPr>
    <w:rPr>
      <w:rFonts w:ascii="굴림" w:eastAsia="굴림" w:hAnsi="굴림" w:cs="굴림"/>
      <w:sz w:val="24"/>
      <w:szCs w:val="24"/>
    </w:rPr>
  </w:style>
  <w:style w:type="character" w:styleId="afc">
    <w:name w:val="Subtle Reference"/>
    <w:basedOn w:val="a1"/>
    <w:uiPriority w:val="31"/>
    <w:qFormat/>
    <w:rsid w:val="004F6E03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4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8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51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824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ko-kr/services/cognitive-services/computer-vision/" TargetMode="External"/><Relationship Id="rId13" Type="http://schemas.openxmlformats.org/officeDocument/2006/relationships/hyperlink" Target="https://docs.aws.amazon.com/ko_kr/AmazonS3/latest/user-guide/create-configure-bucket.html" TargetMode="External"/><Relationship Id="rId18" Type="http://schemas.openxmlformats.org/officeDocument/2006/relationships/hyperlink" Target="https://docs.microsoft.com/ko-kr/azure/cognitive-services/Computer-vision/quickstarts/node-print-text" TargetMode="External"/><Relationship Id="rId26" Type="http://schemas.openxmlformats.org/officeDocument/2006/relationships/image" Target="media/image13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m.blog.naver.com/PostView.nhn?blogId=acornedu&amp;logNo=220981674315&amp;proxyReferer=https%3A%2F%2Fwww.google.co.kr%2F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aws.amazon.com/ko_kr/rekognition/latest/dg/text-detecting-text-procedure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m.blog.naver.com/PostView.nhn?blogId=acornedu&amp;logNo=221012420292&amp;proxyReferer=https%3A%2F%2Fwww.google.co.kr%2F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ko-kr/azure/cognitive-services/Computer-vision/concept-extracting-text-ocr" TargetMode="External"/><Relationship Id="rId20" Type="http://schemas.openxmlformats.org/officeDocument/2006/relationships/image" Target="media/image7.png"/><Relationship Id="rId29" Type="http://schemas.openxmlformats.org/officeDocument/2006/relationships/hyperlink" Target="file:///C:/Users/Jiyoon/Downloads/&#50868;&#51204;&#47676;&#54728;&#51221;&#48372;&#51088;&#46041;&#44160;&#51613;_HTTP_&#50672;&#46041;&#44032;&#51060;&#46300;_V1.2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oondongkim.blogspot.com/2017/02/ms-cognitive-service-ocr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m.blog.naver.com/lool2389/2209084825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QFPE3008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2B594F-A5D6-482B-BA04-3CD70145E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QFPE3008</Template>
  <TotalTime>1119</TotalTime>
  <Pages>12</Pages>
  <Words>1127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{문서명}</vt:lpstr>
    </vt:vector>
  </TitlesOfParts>
  <Manager>QA</Manager>
  <Company>SK C&amp;C</Company>
  <LinksUpToDate>false</LinksUpToDate>
  <CharactersWithSpaces>7540</CharactersWithSpaces>
  <SharedDoc>false</SharedDoc>
  <HLinks>
    <vt:vector size="450" baseType="variant">
      <vt:variant>
        <vt:i4>2687038</vt:i4>
      </vt:variant>
      <vt:variant>
        <vt:i4>249</vt:i4>
      </vt:variant>
      <vt:variant>
        <vt:i4>0</vt:i4>
      </vt:variant>
      <vt:variant>
        <vt:i4>5</vt:i4>
      </vt:variant>
      <vt:variant>
        <vt:lpwstr>http://confluence.goldpitcher.co.kr/pages/viewpage.action?pageId=107446519</vt:lpwstr>
      </vt:variant>
      <vt:variant>
        <vt:lpwstr/>
      </vt:variant>
      <vt:variant>
        <vt:i4>5177348</vt:i4>
      </vt:variant>
      <vt:variant>
        <vt:i4>246</vt:i4>
      </vt:variant>
      <vt:variant>
        <vt:i4>0</vt:i4>
      </vt:variant>
      <vt:variant>
        <vt:i4>5</vt:i4>
      </vt:variant>
      <vt:variant>
        <vt:lpwstr>http://pseg.or.kr/pseg/atlassian/6824</vt:lpwstr>
      </vt:variant>
      <vt:variant>
        <vt:lpwstr/>
      </vt:variant>
      <vt:variant>
        <vt:i4>5111876</vt:i4>
      </vt:variant>
      <vt:variant>
        <vt:i4>243</vt:i4>
      </vt:variant>
      <vt:variant>
        <vt:i4>0</vt:i4>
      </vt:variant>
      <vt:variant>
        <vt:i4>5</vt:i4>
      </vt:variant>
      <vt:variant>
        <vt:lpwstr>https://confluence.curvc.com/pages/viewpage.action?pageId=4358569</vt:lpwstr>
      </vt:variant>
      <vt:variant>
        <vt:lpwstr/>
      </vt:variant>
      <vt:variant>
        <vt:i4>2556024</vt:i4>
      </vt:variant>
      <vt:variant>
        <vt:i4>240</vt:i4>
      </vt:variant>
      <vt:variant>
        <vt:i4>0</vt:i4>
      </vt:variant>
      <vt:variant>
        <vt:i4>5</vt:i4>
      </vt:variant>
      <vt:variant>
        <vt:lpwstr>http://parallel-welten.info/live/suggestions/format-jira-comments/</vt:lpwstr>
      </vt:variant>
      <vt:variant>
        <vt:lpwstr/>
      </vt:variant>
      <vt:variant>
        <vt:i4>8126574</vt:i4>
      </vt:variant>
      <vt:variant>
        <vt:i4>237</vt:i4>
      </vt:variant>
      <vt:variant>
        <vt:i4>0</vt:i4>
      </vt:variant>
      <vt:variant>
        <vt:i4>5</vt:i4>
      </vt:variant>
      <vt:variant>
        <vt:lpwstr>https://pm.stackexchange.com/questions/16136/how-can-i-create-custom-issue-filter-equivalent-to-agile-board-column</vt:lpwstr>
      </vt:variant>
      <vt:variant>
        <vt:lpwstr/>
      </vt:variant>
      <vt:variant>
        <vt:i4>5767253</vt:i4>
      </vt:variant>
      <vt:variant>
        <vt:i4>234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2686979</vt:i4>
      </vt:variant>
      <vt:variant>
        <vt:i4>231</vt:i4>
      </vt:variant>
      <vt:variant>
        <vt:i4>0</vt:i4>
      </vt:variant>
      <vt:variant>
        <vt:i4>5</vt:i4>
      </vt:variant>
      <vt:variant>
        <vt:lpwstr>http://pseg.or.kr/pseg/index.php?mid=atlassian&amp;document_srl=6824&amp;listStyle=viewer</vt:lpwstr>
      </vt:variant>
      <vt:variant>
        <vt:lpwstr/>
      </vt:variant>
      <vt:variant>
        <vt:i4>3932194</vt:i4>
      </vt:variant>
      <vt:variant>
        <vt:i4>228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5177373</vt:i4>
      </vt:variant>
      <vt:variant>
        <vt:i4>225</vt:i4>
      </vt:variant>
      <vt:variant>
        <vt:i4>0</vt:i4>
      </vt:variant>
      <vt:variant>
        <vt:i4>5</vt:i4>
      </vt:variant>
      <vt:variant>
        <vt:lpwstr>https://www.360logica.com/blog/how-to-use-boards-to-work-with-issues-in-jira/</vt:lpwstr>
      </vt:variant>
      <vt:variant>
        <vt:lpwstr/>
      </vt:variant>
      <vt:variant>
        <vt:i4>2818159</vt:i4>
      </vt:variant>
      <vt:variant>
        <vt:i4>222</vt:i4>
      </vt:variant>
      <vt:variant>
        <vt:i4>0</vt:i4>
      </vt:variant>
      <vt:variant>
        <vt:i4>5</vt:i4>
      </vt:variant>
      <vt:variant>
        <vt:lpwstr>https://alshlgan.org/jira-project-templates/jira-proj-photography-gallery-sites-jira-project-templates/</vt:lpwstr>
      </vt:variant>
      <vt:variant>
        <vt:lpwstr/>
      </vt:variant>
      <vt:variant>
        <vt:i4>2752617</vt:i4>
      </vt:variant>
      <vt:variant>
        <vt:i4>219</vt:i4>
      </vt:variant>
      <vt:variant>
        <vt:i4>0</vt:i4>
      </vt:variant>
      <vt:variant>
        <vt:i4>5</vt:i4>
      </vt:variant>
      <vt:variant>
        <vt:lpwstr>https://www.atlassian.com/agile/project-management/epics-stories-themes</vt:lpwstr>
      </vt:variant>
      <vt:variant>
        <vt:lpwstr/>
      </vt:variant>
      <vt:variant>
        <vt:i4>4456504</vt:i4>
      </vt:variant>
      <vt:variant>
        <vt:i4>216</vt:i4>
      </vt:variant>
      <vt:variant>
        <vt:i4>0</vt:i4>
      </vt:variant>
      <vt:variant>
        <vt:i4>5</vt:i4>
      </vt:variant>
      <vt:variant>
        <vt:lpwstr>https://www.slideshare.net/BrandonK/agile-scrum?next_slideshow=1</vt:lpwstr>
      </vt:variant>
      <vt:variant>
        <vt:lpwstr/>
      </vt:variant>
      <vt:variant>
        <vt:i4>4521999</vt:i4>
      </vt:variant>
      <vt:variant>
        <vt:i4>213</vt:i4>
      </vt:variant>
      <vt:variant>
        <vt:i4>0</vt:i4>
      </vt:variant>
      <vt:variant>
        <vt:i4>5</vt:i4>
      </vt:variant>
      <vt:variant>
        <vt:lpwstr>http://flearning-blog.tistory.com/233</vt:lpwstr>
      </vt:variant>
      <vt:variant>
        <vt:lpwstr/>
      </vt:variant>
      <vt:variant>
        <vt:i4>983070</vt:i4>
      </vt:variant>
      <vt:variant>
        <vt:i4>210</vt:i4>
      </vt:variant>
      <vt:variant>
        <vt:i4>0</vt:i4>
      </vt:variant>
      <vt:variant>
        <vt:i4>5</vt:i4>
      </vt:variant>
      <vt:variant>
        <vt:lpwstr>https://ko.atlassian.com/agile/kanban/kanban-vs-scrum</vt:lpwstr>
      </vt:variant>
      <vt:variant>
        <vt:lpwstr/>
      </vt:variant>
      <vt:variant>
        <vt:i4>5308423</vt:i4>
      </vt:variant>
      <vt:variant>
        <vt:i4>207</vt:i4>
      </vt:variant>
      <vt:variant>
        <vt:i4>0</vt:i4>
      </vt:variant>
      <vt:variant>
        <vt:i4>5</vt:i4>
      </vt:variant>
      <vt:variant>
        <vt:lpwstr>http://www.tdii.me/archives/54290</vt:lpwstr>
      </vt:variant>
      <vt:variant>
        <vt:lpwstr/>
      </vt:variant>
      <vt:variant>
        <vt:i4>4653122</vt:i4>
      </vt:variant>
      <vt:variant>
        <vt:i4>204</vt:i4>
      </vt:variant>
      <vt:variant>
        <vt:i4>0</vt:i4>
      </vt:variant>
      <vt:variant>
        <vt:i4>5</vt:i4>
      </vt:variant>
      <vt:variant>
        <vt:lpwstr>http://needjarvis.tistory.com/193</vt:lpwstr>
      </vt:variant>
      <vt:variant>
        <vt:lpwstr/>
      </vt:variant>
      <vt:variant>
        <vt:i4>5439567</vt:i4>
      </vt:variant>
      <vt:variant>
        <vt:i4>201</vt:i4>
      </vt:variant>
      <vt:variant>
        <vt:i4>0</vt:i4>
      </vt:variant>
      <vt:variant>
        <vt:i4>5</vt:i4>
      </vt:variant>
      <vt:variant>
        <vt:lpwstr>https://ko.atlassian.com/software/jira/agile</vt:lpwstr>
      </vt:variant>
      <vt:variant>
        <vt:lpwstr/>
      </vt:variant>
      <vt:variant>
        <vt:i4>4587579</vt:i4>
      </vt:variant>
      <vt:variant>
        <vt:i4>198</vt:i4>
      </vt:variant>
      <vt:variant>
        <vt:i4>0</vt:i4>
      </vt:variant>
      <vt:variant>
        <vt:i4>5</vt:i4>
      </vt:variant>
      <vt:variant>
        <vt:lpwstr>https://brunch.co.kr/@bradlee/4</vt:lpwstr>
      </vt:variant>
      <vt:variant>
        <vt:lpwstr/>
      </vt:variant>
      <vt:variant>
        <vt:i4>6815862</vt:i4>
      </vt:variant>
      <vt:variant>
        <vt:i4>195</vt:i4>
      </vt:variant>
      <vt:variant>
        <vt:i4>0</vt:i4>
      </vt:variant>
      <vt:variant>
        <vt:i4>5</vt:i4>
      </vt:variant>
      <vt:variant>
        <vt:lpwstr>https://www.atlassian.com/blog/jira-software/6-key-ways-optimize-development-control-chart</vt:lpwstr>
      </vt:variant>
      <vt:variant>
        <vt:lpwstr/>
      </vt:variant>
      <vt:variant>
        <vt:i4>2556022</vt:i4>
      </vt:variant>
      <vt:variant>
        <vt:i4>192</vt:i4>
      </vt:variant>
      <vt:variant>
        <vt:i4>0</vt:i4>
      </vt:variant>
      <vt:variant>
        <vt:i4>5</vt:i4>
      </vt:variant>
      <vt:variant>
        <vt:lpwstr>https://confluence.atlassian.com/jirasoftwarecloud/control-chart-777002660.html</vt:lpwstr>
      </vt:variant>
      <vt:variant>
        <vt:lpwstr/>
      </vt:variant>
      <vt:variant>
        <vt:i4>75</vt:i4>
      </vt:variant>
      <vt:variant>
        <vt:i4>189</vt:i4>
      </vt:variant>
      <vt:variant>
        <vt:i4>0</vt:i4>
      </vt:variant>
      <vt:variant>
        <vt:i4>5</vt:i4>
      </vt:variant>
      <vt:variant>
        <vt:lpwstr>https://ko.atlassian.com/agile/kanban</vt:lpwstr>
      </vt:variant>
      <vt:variant>
        <vt:lpwstr/>
      </vt:variant>
      <vt:variant>
        <vt:i4>262169</vt:i4>
      </vt:variant>
      <vt:variant>
        <vt:i4>186</vt:i4>
      </vt:variant>
      <vt:variant>
        <vt:i4>0</vt:i4>
      </vt:variant>
      <vt:variant>
        <vt:i4>5</vt:i4>
      </vt:variant>
      <vt:variant>
        <vt:lpwstr>https://selfothercontext.files.wordpress.com/2017/02/essential-kanban-condensed-2017-02-23-ko.pdf</vt:lpwstr>
      </vt:variant>
      <vt:variant>
        <vt:lpwstr/>
      </vt:variant>
      <vt:variant>
        <vt:i4>7143526</vt:i4>
      </vt:variant>
      <vt:variant>
        <vt:i4>183</vt:i4>
      </vt:variant>
      <vt:variant>
        <vt:i4>0</vt:i4>
      </vt:variant>
      <vt:variant>
        <vt:i4>5</vt:i4>
      </vt:variant>
      <vt:variant>
        <vt:lpwstr>https://confluence.hilti.com/pages/viewpage.action?pageId=17342082</vt:lpwstr>
      </vt:variant>
      <vt:variant>
        <vt:lpwstr/>
      </vt:variant>
      <vt:variant>
        <vt:i4>6357036</vt:i4>
      </vt:variant>
      <vt:variant>
        <vt:i4>180</vt:i4>
      </vt:variant>
      <vt:variant>
        <vt:i4>0</vt:i4>
      </vt:variant>
      <vt:variant>
        <vt:i4>5</vt:i4>
      </vt:variant>
      <vt:variant>
        <vt:lpwstr>https://www.slideshare.net/ssuserff7918/kanban-49091187</vt:lpwstr>
      </vt:variant>
      <vt:variant>
        <vt:lpwstr/>
      </vt:variant>
      <vt:variant>
        <vt:i4>1966164</vt:i4>
      </vt:variant>
      <vt:variant>
        <vt:i4>177</vt:i4>
      </vt:variant>
      <vt:variant>
        <vt:i4>0</vt:i4>
      </vt:variant>
      <vt:variant>
        <vt:i4>5</vt:i4>
      </vt:variant>
      <vt:variant>
        <vt:lpwstr>https://leankit.com/learn/kanban/kanban-vs-scrum/</vt:lpwstr>
      </vt:variant>
      <vt:variant>
        <vt:lpwstr/>
      </vt:variant>
      <vt:variant>
        <vt:i4>4325456</vt:i4>
      </vt:variant>
      <vt:variant>
        <vt:i4>174</vt:i4>
      </vt:variant>
      <vt:variant>
        <vt:i4>0</vt:i4>
      </vt:variant>
      <vt:variant>
        <vt:i4>5</vt:i4>
      </vt:variant>
      <vt:variant>
        <vt:lpwstr>http://brownbears.tistory.com/323</vt:lpwstr>
      </vt:variant>
      <vt:variant>
        <vt:lpwstr/>
      </vt:variant>
      <vt:variant>
        <vt:i4>3932173</vt:i4>
      </vt:variant>
      <vt:variant>
        <vt:i4>171</vt:i4>
      </vt:variant>
      <vt:variant>
        <vt:i4>0</vt:i4>
      </vt:variant>
      <vt:variant>
        <vt:i4>5</vt:i4>
      </vt:variant>
      <vt:variant>
        <vt:lpwstr>https://medium.com/@pitzcarraldo/%EB%B2%88%EC%97%AD-%EC%9E%98-%EA%B0%80%EC%9A%94-%EC%8A%A4%ED%81%AC%EB%9F%BC-%EB%B0%98%EA%B0%80%EC%9B%8C%EC%9A%94-%EC%B9%B8%EB%B0%98-e27d1db15699</vt:lpwstr>
      </vt:variant>
      <vt:variant>
        <vt:lpwstr/>
      </vt:variant>
      <vt:variant>
        <vt:i4>3473492</vt:i4>
      </vt:variant>
      <vt:variant>
        <vt:i4>168</vt:i4>
      </vt:variant>
      <vt:variant>
        <vt:i4>0</vt:i4>
      </vt:variant>
      <vt:variant>
        <vt:i4>5</vt:i4>
      </vt:variant>
      <vt:variant>
        <vt:lpwstr>https://brunch.co.kr/@seonology/6</vt:lpwstr>
      </vt:variant>
      <vt:variant>
        <vt:lpwstr/>
      </vt:variant>
      <vt:variant>
        <vt:i4>6619219</vt:i4>
      </vt:variant>
      <vt:variant>
        <vt:i4>165</vt:i4>
      </vt:variant>
      <vt:variant>
        <vt:i4>0</vt:i4>
      </vt:variant>
      <vt:variant>
        <vt:i4>5</vt:i4>
      </vt:variant>
      <vt:variant>
        <vt:lpwstr>https://zetawiki.com/wiki/%EB%B2%88%EB%8B%A4%EC%9A%B4_%EC%B0%A8%ED%8A%B8</vt:lpwstr>
      </vt:variant>
      <vt:variant>
        <vt:lpwstr/>
      </vt:variant>
      <vt:variant>
        <vt:i4>3932194</vt:i4>
      </vt:variant>
      <vt:variant>
        <vt:i4>162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6750312</vt:i4>
      </vt:variant>
      <vt:variant>
        <vt:i4>159</vt:i4>
      </vt:variant>
      <vt:variant>
        <vt:i4>0</vt:i4>
      </vt:variant>
      <vt:variant>
        <vt:i4>5</vt:i4>
      </vt:variant>
      <vt:variant>
        <vt:lpwstr>https://www.slideshare.net/Byungwook/jira-61442816</vt:lpwstr>
      </vt:variant>
      <vt:variant>
        <vt:lpwstr/>
      </vt:variant>
      <vt:variant>
        <vt:i4>5636149</vt:i4>
      </vt:variant>
      <vt:variant>
        <vt:i4>156</vt:i4>
      </vt:variant>
      <vt:variant>
        <vt:i4>0</vt:i4>
      </vt:variant>
      <vt:variant>
        <vt:i4>5</vt:i4>
      </vt:variant>
      <vt:variant>
        <vt:lpwstr>https://www.slideshare.net/pioneerhjlee/scrum-and-kanban-with-jira?next_slideshow=2</vt:lpwstr>
      </vt:variant>
      <vt:variant>
        <vt:lpwstr/>
      </vt:variant>
      <vt:variant>
        <vt:i4>2883621</vt:i4>
      </vt:variant>
      <vt:variant>
        <vt:i4>153</vt:i4>
      </vt:variant>
      <vt:variant>
        <vt:i4>0</vt:i4>
      </vt:variant>
      <vt:variant>
        <vt:i4>5</vt:i4>
      </vt:variant>
      <vt:variant>
        <vt:lpwstr>http://morethanair.com/archives/817</vt:lpwstr>
      </vt:variant>
      <vt:variant>
        <vt:lpwstr/>
      </vt:variant>
      <vt:variant>
        <vt:i4>4521999</vt:i4>
      </vt:variant>
      <vt:variant>
        <vt:i4>150</vt:i4>
      </vt:variant>
      <vt:variant>
        <vt:i4>0</vt:i4>
      </vt:variant>
      <vt:variant>
        <vt:i4>5</vt:i4>
      </vt:variant>
      <vt:variant>
        <vt:lpwstr>http://flearning-blog.tistory.com/233</vt:lpwstr>
      </vt:variant>
      <vt:variant>
        <vt:lpwstr/>
      </vt:variant>
      <vt:variant>
        <vt:i4>2621474</vt:i4>
      </vt:variant>
      <vt:variant>
        <vt:i4>147</vt:i4>
      </vt:variant>
      <vt:variant>
        <vt:i4>0</vt:i4>
      </vt:variant>
      <vt:variant>
        <vt:i4>5</vt:i4>
      </vt:variant>
      <vt:variant>
        <vt:lpwstr>https://gmlwjd9405.github.io/2018/05/26/what-is-agile.html</vt:lpwstr>
      </vt:variant>
      <vt:variant>
        <vt:lpwstr/>
      </vt:variant>
      <vt:variant>
        <vt:i4>4456504</vt:i4>
      </vt:variant>
      <vt:variant>
        <vt:i4>144</vt:i4>
      </vt:variant>
      <vt:variant>
        <vt:i4>0</vt:i4>
      </vt:variant>
      <vt:variant>
        <vt:i4>5</vt:i4>
      </vt:variant>
      <vt:variant>
        <vt:lpwstr>https://www.slideshare.net/BrandonK/agile-scrum?next_slideshow=1</vt:lpwstr>
      </vt:variant>
      <vt:variant>
        <vt:lpwstr/>
      </vt:variant>
      <vt:variant>
        <vt:i4>2883617</vt:i4>
      </vt:variant>
      <vt:variant>
        <vt:i4>141</vt:i4>
      </vt:variant>
      <vt:variant>
        <vt:i4>0</vt:i4>
      </vt:variant>
      <vt:variant>
        <vt:i4>5</vt:i4>
      </vt:variant>
      <vt:variant>
        <vt:lpwstr>https://ko.wikipedia.org/wiki/%EC%95%A0%EC%9E%90%EC%9D%BC_%EC%86%8C%ED%94%84%ED%8A%B8%EC%9B%A8%EC%96%B4_%EA%B0%9C%EB%B0%9C</vt:lpwstr>
      </vt:variant>
      <vt:variant>
        <vt:lpwstr/>
      </vt:variant>
      <vt:variant>
        <vt:i4>7864372</vt:i4>
      </vt:variant>
      <vt:variant>
        <vt:i4>138</vt:i4>
      </vt:variant>
      <vt:variant>
        <vt:i4>0</vt:i4>
      </vt:variant>
      <vt:variant>
        <vt:i4>5</vt:i4>
      </vt:variant>
      <vt:variant>
        <vt:lpwstr>https://m.blog.naver.com/PostView.nhn?blogId=buret72&amp;logNo=220308194334&amp;proxyReferer=https%3A%2F%2Fwww.google.co.kr%2F</vt:lpwstr>
      </vt:variant>
      <vt:variant>
        <vt:lpwstr/>
      </vt:variant>
      <vt:variant>
        <vt:i4>262147</vt:i4>
      </vt:variant>
      <vt:variant>
        <vt:i4>135</vt:i4>
      </vt:variant>
      <vt:variant>
        <vt:i4>0</vt:i4>
      </vt:variant>
      <vt:variant>
        <vt:i4>5</vt:i4>
      </vt:variant>
      <vt:variant>
        <vt:lpwstr>https://www.slideshare.net/hoonsbara/ss-43231586</vt:lpwstr>
      </vt:variant>
      <vt:variant>
        <vt:lpwstr/>
      </vt:variant>
      <vt:variant>
        <vt:i4>2293857</vt:i4>
      </vt:variant>
      <vt:variant>
        <vt:i4>132</vt:i4>
      </vt:variant>
      <vt:variant>
        <vt:i4>0</vt:i4>
      </vt:variant>
      <vt:variant>
        <vt:i4>5</vt:i4>
      </vt:variant>
      <vt:variant>
        <vt:lpwstr>https://m.blog.naver.com/PostView.nhn?blogId=seilius&amp;logNo=130185585600&amp;proxyReferer=https%3A%2F%2Fwww.google.co.kr%2F</vt:lpwstr>
      </vt:variant>
      <vt:variant>
        <vt:lpwstr/>
      </vt:variant>
      <vt:variant>
        <vt:i4>6815771</vt:i4>
      </vt:variant>
      <vt:variant>
        <vt:i4>129</vt:i4>
      </vt:variant>
      <vt:variant>
        <vt:i4>0</vt:i4>
      </vt:variant>
      <vt:variant>
        <vt:i4>5</vt:i4>
      </vt:variant>
      <vt:variant>
        <vt:lpwstr>https://ko.wikipedia.org/wiki/%ED%8F%AD%ED%8F%AC%EC%88%98_%EB%AA%A8%EB%8D%B8</vt:lpwstr>
      </vt:variant>
      <vt:variant>
        <vt:lpwstr/>
      </vt:variant>
      <vt:variant>
        <vt:i4>2687038</vt:i4>
      </vt:variant>
      <vt:variant>
        <vt:i4>126</vt:i4>
      </vt:variant>
      <vt:variant>
        <vt:i4>0</vt:i4>
      </vt:variant>
      <vt:variant>
        <vt:i4>5</vt:i4>
      </vt:variant>
      <vt:variant>
        <vt:lpwstr>http://confluence.goldpitcher.co.kr/pages/viewpage.action?pageId=107446519</vt:lpwstr>
      </vt:variant>
      <vt:variant>
        <vt:lpwstr/>
      </vt:variant>
      <vt:variant>
        <vt:i4>75</vt:i4>
      </vt:variant>
      <vt:variant>
        <vt:i4>123</vt:i4>
      </vt:variant>
      <vt:variant>
        <vt:i4>0</vt:i4>
      </vt:variant>
      <vt:variant>
        <vt:i4>5</vt:i4>
      </vt:variant>
      <vt:variant>
        <vt:lpwstr>https://ko.atlassian.com/agile/kanban</vt:lpwstr>
      </vt:variant>
      <vt:variant>
        <vt:lpwstr/>
      </vt:variant>
      <vt:variant>
        <vt:i4>7143526</vt:i4>
      </vt:variant>
      <vt:variant>
        <vt:i4>120</vt:i4>
      </vt:variant>
      <vt:variant>
        <vt:i4>0</vt:i4>
      </vt:variant>
      <vt:variant>
        <vt:i4>5</vt:i4>
      </vt:variant>
      <vt:variant>
        <vt:lpwstr>https://confluence.hilti.com/pages/viewpage.action?pageId=17342082</vt:lpwstr>
      </vt:variant>
      <vt:variant>
        <vt:lpwstr/>
      </vt:variant>
      <vt:variant>
        <vt:i4>7143526</vt:i4>
      </vt:variant>
      <vt:variant>
        <vt:i4>117</vt:i4>
      </vt:variant>
      <vt:variant>
        <vt:i4>0</vt:i4>
      </vt:variant>
      <vt:variant>
        <vt:i4>5</vt:i4>
      </vt:variant>
      <vt:variant>
        <vt:lpwstr>https://confluence.hilti.com/pages/viewpage.action?pageId=17342082</vt:lpwstr>
      </vt:variant>
      <vt:variant>
        <vt:lpwstr/>
      </vt:variant>
      <vt:variant>
        <vt:i4>3735605</vt:i4>
      </vt:variant>
      <vt:variant>
        <vt:i4>114</vt:i4>
      </vt:variant>
      <vt:variant>
        <vt:i4>0</vt:i4>
      </vt:variant>
      <vt:variant>
        <vt:i4>5</vt:i4>
      </vt:variant>
      <vt:variant>
        <vt:lpwstr>http://confluence.equestind.com/display/AGILE/Using+the+Active+sprints+or+Kanban+board</vt:lpwstr>
      </vt:variant>
      <vt:variant>
        <vt:lpwstr/>
      </vt:variant>
      <vt:variant>
        <vt:i4>3735605</vt:i4>
      </vt:variant>
      <vt:variant>
        <vt:i4>111</vt:i4>
      </vt:variant>
      <vt:variant>
        <vt:i4>0</vt:i4>
      </vt:variant>
      <vt:variant>
        <vt:i4>5</vt:i4>
      </vt:variant>
      <vt:variant>
        <vt:lpwstr>http://confluence.equestind.com/display/AGILE/Using+the+Active+sprints+or+Kanban+board</vt:lpwstr>
      </vt:variant>
      <vt:variant>
        <vt:lpwstr/>
      </vt:variant>
      <vt:variant>
        <vt:i4>6619219</vt:i4>
      </vt:variant>
      <vt:variant>
        <vt:i4>108</vt:i4>
      </vt:variant>
      <vt:variant>
        <vt:i4>0</vt:i4>
      </vt:variant>
      <vt:variant>
        <vt:i4>5</vt:i4>
      </vt:variant>
      <vt:variant>
        <vt:lpwstr>https://zetawiki.com/wiki/%EB%B2%88%EB%8B%A4%EC%9A%B4_%EC%B0%A8%ED%8A%B8</vt:lpwstr>
      </vt:variant>
      <vt:variant>
        <vt:lpwstr/>
      </vt:variant>
      <vt:variant>
        <vt:i4>5177348</vt:i4>
      </vt:variant>
      <vt:variant>
        <vt:i4>105</vt:i4>
      </vt:variant>
      <vt:variant>
        <vt:i4>0</vt:i4>
      </vt:variant>
      <vt:variant>
        <vt:i4>5</vt:i4>
      </vt:variant>
      <vt:variant>
        <vt:lpwstr>http://pseg.or.kr/pseg/atlassian/6824</vt:lpwstr>
      </vt:variant>
      <vt:variant>
        <vt:lpwstr/>
      </vt:variant>
      <vt:variant>
        <vt:i4>5767253</vt:i4>
      </vt:variant>
      <vt:variant>
        <vt:i4>102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3932194</vt:i4>
      </vt:variant>
      <vt:variant>
        <vt:i4>99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5111876</vt:i4>
      </vt:variant>
      <vt:variant>
        <vt:i4>96</vt:i4>
      </vt:variant>
      <vt:variant>
        <vt:i4>0</vt:i4>
      </vt:variant>
      <vt:variant>
        <vt:i4>5</vt:i4>
      </vt:variant>
      <vt:variant>
        <vt:lpwstr>https://confluence.curvc.com/pages/viewpage.action?pageId=4358569</vt:lpwstr>
      </vt:variant>
      <vt:variant>
        <vt:lpwstr/>
      </vt:variant>
      <vt:variant>
        <vt:i4>2556024</vt:i4>
      </vt:variant>
      <vt:variant>
        <vt:i4>93</vt:i4>
      </vt:variant>
      <vt:variant>
        <vt:i4>0</vt:i4>
      </vt:variant>
      <vt:variant>
        <vt:i4>5</vt:i4>
      </vt:variant>
      <vt:variant>
        <vt:lpwstr>http://parallel-welten.info/live/suggestions/format-jira-comments/</vt:lpwstr>
      </vt:variant>
      <vt:variant>
        <vt:lpwstr/>
      </vt:variant>
      <vt:variant>
        <vt:i4>8126574</vt:i4>
      </vt:variant>
      <vt:variant>
        <vt:i4>90</vt:i4>
      </vt:variant>
      <vt:variant>
        <vt:i4>0</vt:i4>
      </vt:variant>
      <vt:variant>
        <vt:i4>5</vt:i4>
      </vt:variant>
      <vt:variant>
        <vt:lpwstr>https://pm.stackexchange.com/questions/16136/how-can-i-create-custom-issue-filter-equivalent-to-agile-board-column</vt:lpwstr>
      </vt:variant>
      <vt:variant>
        <vt:lpwstr/>
      </vt:variant>
      <vt:variant>
        <vt:i4>5767253</vt:i4>
      </vt:variant>
      <vt:variant>
        <vt:i4>87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3932194</vt:i4>
      </vt:variant>
      <vt:variant>
        <vt:i4>84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3932194</vt:i4>
      </vt:variant>
      <vt:variant>
        <vt:i4>81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2686979</vt:i4>
      </vt:variant>
      <vt:variant>
        <vt:i4>78</vt:i4>
      </vt:variant>
      <vt:variant>
        <vt:i4>0</vt:i4>
      </vt:variant>
      <vt:variant>
        <vt:i4>5</vt:i4>
      </vt:variant>
      <vt:variant>
        <vt:lpwstr>http://pseg.or.kr/pseg/index.php?mid=atlassian&amp;document_srl=6824&amp;listStyle=viewer</vt:lpwstr>
      </vt:variant>
      <vt:variant>
        <vt:lpwstr/>
      </vt:variant>
      <vt:variant>
        <vt:i4>5767253</vt:i4>
      </vt:variant>
      <vt:variant>
        <vt:i4>75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3932194</vt:i4>
      </vt:variant>
      <vt:variant>
        <vt:i4>72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2686979</vt:i4>
      </vt:variant>
      <vt:variant>
        <vt:i4>69</vt:i4>
      </vt:variant>
      <vt:variant>
        <vt:i4>0</vt:i4>
      </vt:variant>
      <vt:variant>
        <vt:i4>5</vt:i4>
      </vt:variant>
      <vt:variant>
        <vt:lpwstr>http://pseg.or.kr/pseg/index.php?mid=atlassian&amp;document_srl=6824&amp;listStyle=viewer</vt:lpwstr>
      </vt:variant>
      <vt:variant>
        <vt:lpwstr/>
      </vt:variant>
      <vt:variant>
        <vt:i4>3932194</vt:i4>
      </vt:variant>
      <vt:variant>
        <vt:i4>66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5177373</vt:i4>
      </vt:variant>
      <vt:variant>
        <vt:i4>63</vt:i4>
      </vt:variant>
      <vt:variant>
        <vt:i4>0</vt:i4>
      </vt:variant>
      <vt:variant>
        <vt:i4>5</vt:i4>
      </vt:variant>
      <vt:variant>
        <vt:lpwstr>https://www.360logica.com/blog/how-to-use-boards-to-work-with-issues-in-jira/</vt:lpwstr>
      </vt:variant>
      <vt:variant>
        <vt:lpwstr/>
      </vt:variant>
      <vt:variant>
        <vt:i4>2818159</vt:i4>
      </vt:variant>
      <vt:variant>
        <vt:i4>60</vt:i4>
      </vt:variant>
      <vt:variant>
        <vt:i4>0</vt:i4>
      </vt:variant>
      <vt:variant>
        <vt:i4>5</vt:i4>
      </vt:variant>
      <vt:variant>
        <vt:lpwstr>https://alshlgan.org/jira-project-templates/jira-proj-photography-gallery-sites-jira-project-templates/</vt:lpwstr>
      </vt:variant>
      <vt:variant>
        <vt:lpwstr/>
      </vt:variant>
      <vt:variant>
        <vt:i4>2752617</vt:i4>
      </vt:variant>
      <vt:variant>
        <vt:i4>57</vt:i4>
      </vt:variant>
      <vt:variant>
        <vt:i4>0</vt:i4>
      </vt:variant>
      <vt:variant>
        <vt:i4>5</vt:i4>
      </vt:variant>
      <vt:variant>
        <vt:lpwstr>https://www.atlassian.com/agile/project-management/epics-stories-themes</vt:lpwstr>
      </vt:variant>
      <vt:variant>
        <vt:lpwstr/>
      </vt:variant>
      <vt:variant>
        <vt:i4>4456504</vt:i4>
      </vt:variant>
      <vt:variant>
        <vt:i4>54</vt:i4>
      </vt:variant>
      <vt:variant>
        <vt:i4>0</vt:i4>
      </vt:variant>
      <vt:variant>
        <vt:i4>5</vt:i4>
      </vt:variant>
      <vt:variant>
        <vt:lpwstr>https://www.slideshare.net/BrandonK/agile-scrum?next_slideshow=1</vt:lpwstr>
      </vt:variant>
      <vt:variant>
        <vt:lpwstr/>
      </vt:variant>
      <vt:variant>
        <vt:i4>4521999</vt:i4>
      </vt:variant>
      <vt:variant>
        <vt:i4>51</vt:i4>
      </vt:variant>
      <vt:variant>
        <vt:i4>0</vt:i4>
      </vt:variant>
      <vt:variant>
        <vt:i4>5</vt:i4>
      </vt:variant>
      <vt:variant>
        <vt:lpwstr>http://flearning-blog.tistory.com/233</vt:lpwstr>
      </vt:variant>
      <vt:variant>
        <vt:lpwstr/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_Toc526783666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_Toc526783665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_Toc526783664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_Toc526783663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_Toc526783662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_Toc526783661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_Toc526783660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_Toc526783659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{문서명}</dc:title>
  <dc:subject>개인 e-뱅킹 서비스 재구축 프로젝트</dc:subject>
  <dc:creator>{XXXX팀}</dc:creator>
  <cp:keywords/>
  <dc:description/>
  <cp:lastModifiedBy>JiyeongKim</cp:lastModifiedBy>
  <cp:revision>24</cp:revision>
  <cp:lastPrinted>2008-11-26T10:30:00Z</cp:lastPrinted>
  <dcterms:created xsi:type="dcterms:W3CDTF">2018-10-26T07:02:00Z</dcterms:created>
  <dcterms:modified xsi:type="dcterms:W3CDTF">2018-12-17T07:53:00Z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작성일">
    <vt:lpwstr>{YYYY/MM/DD}</vt:lpwstr>
  </property>
  <property fmtid="{D5CDD505-2E9C-101B-9397-08002B2CF9AE}" pid="3" name="버전">
    <vt:lpwstr>{X.X}</vt:lpwstr>
  </property>
  <property fmtid="{D5CDD505-2E9C-101B-9397-08002B2CF9AE}" pid="4" name="단계">
    <vt:lpwstr>{단계}</vt:lpwstr>
  </property>
  <property fmtid="{D5CDD505-2E9C-101B-9397-08002B2CF9AE}" pid="5" name="문서번호">
    <vt:lpwstr>{문서번호}</vt:lpwstr>
  </property>
</Properties>
</file>